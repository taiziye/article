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086A0E"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3865485"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086A0E"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086A0E"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086A0E"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086A0E"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086A0E"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086A0E"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086A0E"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086A0E"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086A0E"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086A0E"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086A0E"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086A0E"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086A0E"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086A0E"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086A0E"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086A0E"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086A0E"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086A0E"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086A0E"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086A0E"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086A0E"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086A0E"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086A0E"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086A0E"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086A0E"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086A0E"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086A0E"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086A0E"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086A0E"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086A0E"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086A0E"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086A0E"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086A0E"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086A0E"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086A0E"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086A0E"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086A0E"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086A0E"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086A0E"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086A0E"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086A0E"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086A0E"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086A0E"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086A0E"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086A0E"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086A0E"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086A0E"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687C88">
        <w:rPr>
          <w:rFonts w:ascii="Times" w:hAnsi="Times" w:cs="Times"/>
          <w:color w:val="000000"/>
          <w:kern w:val="0"/>
          <w:sz w:val="26"/>
          <w:szCs w:val="26"/>
        </w:rPr>
        <w:t>Maximality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086A0E"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086A0E"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w:t>
      </w:r>
      <w:r w:rsidR="00EB7B63">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086A0E"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w:t>
      </w:r>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086A0E"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E07D132" w14:textId="183B13E7" w:rsidR="003E57C4" w:rsidRDefault="00F61572" w:rsidP="00794715">
      <w:pPr>
        <w:pStyle w:val="a1"/>
        <w:spacing w:line="360" w:lineRule="auto"/>
        <w:ind w:firstLineChars="0" w:firstLine="0"/>
        <w:jc w:val="left"/>
      </w:pPr>
      <w:r>
        <w:rPr>
          <w:rFonts w:hint="eastAsia"/>
        </w:rPr>
        <w:lastRenderedPageBreak/>
        <w:t>通过拉格朗日乘子法将约束优化问题转化为无约束优化问题：</w:t>
      </w:r>
    </w:p>
    <w:p w14:paraId="4632718D" w14:textId="3D899A2F" w:rsidR="00F61572" w:rsidRPr="009F14DF" w:rsidRDefault="00F61572" w:rsidP="00794715">
      <w:pPr>
        <w:pStyle w:val="a1"/>
        <w:spacing w:line="360" w:lineRule="auto"/>
        <w:ind w:firstLineChars="0" w:firstLine="0"/>
        <w:jc w:val="left"/>
        <w:rPr>
          <w:i/>
        </w:rPr>
      </w:pPr>
      <w:r>
        <w:rPr>
          <w:rFonts w:hint="eastAsia"/>
        </w:rPr>
        <w:tab/>
      </w:r>
      <w:r>
        <w:rPr>
          <w:rFonts w:hint="eastAsia"/>
        </w:rPr>
        <w:tab/>
      </w:r>
      <w:r>
        <w:rPr>
          <w:rFonts w:hint="eastAsia"/>
        </w:rPr>
        <w:tab/>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+γ(</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F14DF">
        <w:t xml:space="preserve">        (29)</w:t>
      </w:r>
    </w:p>
    <w:p w14:paraId="7509636E" w14:textId="09608BAC" w:rsidR="00794715" w:rsidRDefault="00810382" w:rsidP="00794715">
      <w:pPr>
        <w:pStyle w:val="a1"/>
        <w:spacing w:line="360" w:lineRule="auto"/>
        <w:ind w:firstLineChars="0" w:firstLine="0"/>
        <w:jc w:val="left"/>
      </w:pPr>
      <w:r>
        <w:rPr>
          <w:rFonts w:hint="eastAsia"/>
        </w:rPr>
        <w:t>对于第一项与第三项很显然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3E04748B" w:rsidR="007650C0" w:rsidRPr="007650C0" w:rsidRDefault="007650C0" w:rsidP="00744862">
      <w:pPr>
        <w:pStyle w:val="a1"/>
        <w:pBdr>
          <w:bottom w:val="double" w:sz="6" w:space="1" w:color="auto"/>
        </w:pBdr>
        <w:spacing w:line="360" w:lineRule="auto"/>
        <w:ind w:firstLine="480"/>
      </w:pPr>
      <w:r>
        <w:rPr>
          <w:rFonts w:hint="eastAsia"/>
        </w:rPr>
        <w:t>综上所述，目标函数有下界，并且目标函数已经转化为非线性的无约束优化问题，以下将给出使用拟牛顿法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2DC2849B" w:rsidR="00BC52B6"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3AACE527"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r w:rsidRPr="00C3738B">
        <w:rPr>
          <w:sz w:val="21"/>
          <w:szCs w:val="21"/>
        </w:rPr>
        <w:t>，</w:t>
      </w:r>
      <m:oMath>
        <m:r>
          <w:rPr>
            <w:rFonts w:ascii="Cambria Math" w:hAnsi="Cambria Math"/>
            <w:sz w:val="21"/>
            <w:szCs w:val="21"/>
          </w:rPr>
          <m:t>γ=</m:t>
        </m:r>
        <m:sSub>
          <m:sSubPr>
            <m:ctrlPr>
              <w:rPr>
                <w:rFonts w:ascii="Cambria Math" w:hAnsi="Cambria Math"/>
                <w:i/>
                <w:sz w:val="21"/>
                <w:szCs w:val="21"/>
              </w:rPr>
            </m:ctrlPr>
          </m:sSubPr>
          <m:e>
            <m:r>
              <w:rPr>
                <w:rFonts w:ascii="Cambria Math" w:hAnsi="Cambria Math"/>
                <w:sz w:val="21"/>
                <w:szCs w:val="21"/>
              </w:rPr>
              <m:t>γ</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3B6436C"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r>
              <w:rPr>
                <w:rFonts w:ascii="Cambria Math" w:hAnsi="Cambria Math"/>
                <w:sz w:val="21"/>
                <w:szCs w:val="21"/>
              </w:rPr>
              <m:t>min</m:t>
            </m:r>
            <m:r>
              <m:rPr>
                <m:sty m:val="p"/>
              </m:rPr>
              <w:rPr>
                <w:rFonts w:ascii="Cambria Math" w:hAnsi="Cambria Math"/>
                <w:sz w:val="21"/>
                <w:szCs w:val="21"/>
              </w:rPr>
              <m:t>⁡</m:t>
            </m:r>
            <m:r>
              <w:rPr>
                <w:rFonts w:ascii="Cambria Math" w:hAnsi="Cambria Math"/>
                <w:sz w:val="21"/>
                <w:szCs w:val="21"/>
              </w:rPr>
              <m:t>(d</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e>
            </m:d>
            <m:r>
              <w:rPr>
                <w:rFonts w:ascii="Cambria Math" w:hAnsi="Cambria Math"/>
                <w:sz w:val="21"/>
                <w:szCs w:val="21"/>
              </w:rPr>
              <m:t>)</m:t>
            </m:r>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7EB831BA"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+γ(</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nary>
        <m:r>
          <w:rPr>
            <w:rFonts w:ascii="Cambria Math" w:hAnsi="Cambria Math"/>
            <w:sz w:val="21"/>
            <w:szCs w:val="21"/>
          </w:rPr>
          <m:t>-1)</m:t>
        </m:r>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lastRenderedPageBreak/>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491A997A" w14:textId="65BFD9F1" w:rsidR="008D79CC"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A6DDB">
        <w:rPr>
          <w:rFonts w:hint="eastAsia"/>
        </w:rPr>
        <w:t>，</w:t>
      </w:r>
      <w:r w:rsidR="00457616">
        <w:rPr>
          <w:rFonts w:hint="eastAsia"/>
        </w:rPr>
        <w:t>为了求解方便，我们使用拉格朗日乘子法将约束优化问题转化为无约束优化问题</w:t>
      </w:r>
      <w:r w:rsidR="00D11801">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4FD8D068"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w:t>
      </w:r>
      <m:oMath>
        <m:r>
          <w:rPr>
            <w:rFonts w:ascii="Cambria Math" w:hAnsi="Cambria Math"/>
          </w:rPr>
          <m:t>γ</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w:t>
      </w:r>
      <m:oMath>
        <m:r>
          <w:rPr>
            <w:rFonts w:ascii="Cambria Math" w:hAnsi="Cambria Math"/>
          </w:rPr>
          <m:t>γ</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71D5101D" w:rsidR="00D11F51" w:rsidRPr="00D11F51" w:rsidRDefault="00D11F51" w:rsidP="00D11F51">
      <w:pPr>
        <w:pStyle w:val="2"/>
        <w:spacing w:before="240"/>
        <w:ind w:left="578" w:hanging="578"/>
        <w:rPr>
          <w:rFonts w:ascii="宋体" w:eastAsia="宋体" w:hAnsi="宋体"/>
        </w:rPr>
      </w:pPr>
      <w:r w:rsidRPr="00D11F51">
        <w:rPr>
          <w:rFonts w:ascii="宋体" w:eastAsia="宋体" w:hAnsi="宋体" w:hint="eastAsia"/>
        </w:rPr>
        <w:t>数据集</w:t>
      </w:r>
    </w:p>
    <w:p w14:paraId="130543FA" w14:textId="102D35D5"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666F0B">
        <w:rPr>
          <w:rFonts w:hint="eastAsia"/>
        </w:rPr>
        <w:t>（分布参数随机指定</w:t>
      </w:r>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A94CF1">
        <w:rPr>
          <w:rFonts w:hint="eastAsia"/>
        </w:rPr>
        <w:t>，在学习的过程中我们使用</w:t>
      </w:r>
      <w:r w:rsidR="00A94CF1">
        <w:rPr>
          <w:rFonts w:hint="eastAsia"/>
        </w:rPr>
        <w:t>Ma</w:t>
      </w:r>
      <w:r w:rsidR="00A94CF1">
        <w:t>tlab</w:t>
      </w:r>
      <w:r w:rsidR="00A94CF1">
        <w:rPr>
          <w:rFonts w:hint="eastAsia"/>
        </w:rPr>
        <w:t>中拟牛顿法的无约束非线性优化工具来完成这一过程。</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3CD595E7" w14:textId="40D8ABD1" w:rsidR="008D79CC" w:rsidRPr="00843D0C" w:rsidRDefault="00843D0C" w:rsidP="00843D0C">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1B41EBDA" w14:textId="4D0453A4" w:rsidR="00666F0B" w:rsidRDefault="00666F0B" w:rsidP="00843D0C">
      <w:pPr>
        <w:pStyle w:val="a1"/>
        <w:spacing w:line="360" w:lineRule="auto"/>
        <w:ind w:firstLineChars="0" w:firstLine="0"/>
        <w:rPr>
          <w:rFonts w:ascii="宋体" w:hAnsi="宋体" w:hint="eastAsia"/>
        </w:rPr>
      </w:pPr>
      <w:r>
        <w:rPr>
          <w:rFonts w:ascii="宋体" w:hAnsi="宋体" w:hint="eastAsia"/>
        </w:rPr>
        <w:lastRenderedPageBreak/>
        <w:tab/>
        <w:t>在三类不同的分布中</w:t>
      </w:r>
      <w:r w:rsidR="0022672A">
        <w:rPr>
          <w:rFonts w:ascii="宋体" w:hAnsi="宋体" w:hint="eastAsia"/>
        </w:rPr>
        <w:t>，我们</w:t>
      </w:r>
      <w:bookmarkStart w:id="19" w:name="_GoBack"/>
      <w:bookmarkEnd w:id="19"/>
      <w:r w:rsidR="00843D0C">
        <w:rPr>
          <w:rFonts w:ascii="宋体" w:hAnsi="宋体"/>
        </w:rPr>
        <w:tab/>
      </w:r>
    </w:p>
    <w:p w14:paraId="1D6E9A4E" w14:textId="77777777" w:rsidR="00666F0B" w:rsidRDefault="00666F0B" w:rsidP="00843D0C">
      <w:pPr>
        <w:pStyle w:val="a1"/>
        <w:spacing w:line="360" w:lineRule="auto"/>
        <w:ind w:firstLineChars="0" w:firstLine="0"/>
        <w:rPr>
          <w:rFonts w:ascii="宋体" w:hAnsi="宋体" w:hint="eastAsia"/>
        </w:rPr>
      </w:pPr>
    </w:p>
    <w:p w14:paraId="47F96CFE" w14:textId="4B01C1A4" w:rsidR="0035251D" w:rsidRDefault="00843D0C" w:rsidP="00843D0C">
      <w:pPr>
        <w:pStyle w:val="a1"/>
        <w:spacing w:line="360" w:lineRule="auto"/>
        <w:ind w:firstLineChars="0" w:firstLine="0"/>
        <w:rPr>
          <w:rFonts w:ascii="宋体" w:hAnsi="宋体"/>
        </w:rPr>
      </w:pPr>
      <w:r>
        <w:rPr>
          <w:rFonts w:ascii="宋体" w:hAnsi="宋体" w:hint="eastAsia"/>
        </w:rPr>
        <w:t>第二类数据集是来自</w:t>
      </w:r>
      <w:r w:rsidR="00C85BE6">
        <w:rPr>
          <w:rFonts w:ascii="宋体" w:hAnsi="宋体" w:hint="eastAsia"/>
        </w:rPr>
        <w:t>TDT</w:t>
      </w:r>
      <w:r w:rsidR="00C85BE6">
        <w:rPr>
          <w:rFonts w:ascii="宋体" w:hAnsi="宋体"/>
        </w:rPr>
        <w:t>2</w:t>
      </w:r>
      <w:r w:rsidR="0016506E">
        <w:rPr>
          <w:rFonts w:ascii="宋体" w:hAnsi="宋体" w:hint="eastAsia"/>
        </w:rPr>
        <w:t>语料</w:t>
      </w:r>
      <w:r>
        <w:rPr>
          <w:rFonts w:ascii="宋体" w:hAnsi="宋体" w:hint="eastAsia"/>
        </w:rPr>
        <w:t>库</w:t>
      </w:r>
      <w:r w:rsidR="0016506E">
        <w:rPr>
          <w:rFonts w:ascii="宋体" w:hAnsi="宋体" w:hint="eastAsia"/>
        </w:rPr>
        <w:t>的</w:t>
      </w:r>
      <w:r>
        <w:rPr>
          <w:rFonts w:ascii="宋体" w:hAnsi="宋体" w:hint="eastAsia"/>
        </w:rPr>
        <w:t>数据，</w:t>
      </w:r>
      <w:r w:rsidR="0016506E">
        <w:rPr>
          <w:rFonts w:ascii="宋体" w:hAnsi="宋体" w:hint="eastAsia"/>
        </w:rPr>
        <w:t>选取了同一主题的三类不同概念的词汇集合，</w:t>
      </w:r>
      <w:r>
        <w:rPr>
          <w:rFonts w:ascii="宋体" w:hAnsi="宋体" w:hint="eastAsia"/>
        </w:rPr>
        <w:t>在经过</w:t>
      </w:r>
      <w:r w:rsidR="00E55019">
        <w:rPr>
          <w:rFonts w:ascii="宋体" w:hAnsi="宋体" w:hint="eastAsia"/>
        </w:rPr>
        <w:t>TF-IDF</w:t>
      </w:r>
      <w:r>
        <w:rPr>
          <w:rFonts w:ascii="宋体" w:hAnsi="宋体" w:hint="eastAsia"/>
        </w:rPr>
        <w:t>向量化处理之后变成了高维空间中的点集，然后处理的过程和</w:t>
      </w:r>
      <w:r w:rsidR="0016506E">
        <w:rPr>
          <w:rFonts w:ascii="宋体" w:hAnsi="宋体" w:hint="eastAsia"/>
        </w:rPr>
        <w:t>之前的类似，学习的目标就是要在这一主题中寻找到一组最佳的权重、概念的原型和分布的参数</w:t>
      </w:r>
      <w:r w:rsidR="0035251D">
        <w:rPr>
          <w:rFonts w:ascii="宋体" w:hAnsi="宋体" w:hint="eastAsia"/>
        </w:rPr>
        <w:t>来最佳刻画着一主题。</w:t>
      </w:r>
      <w:r w:rsidR="002C100A">
        <w:rPr>
          <w:rFonts w:ascii="宋体" w:hAnsi="宋体" w:hint="eastAsia"/>
        </w:rPr>
        <w:t>数据集如下所示：</w:t>
      </w:r>
    </w:p>
    <w:p w14:paraId="52558F52" w14:textId="77777777" w:rsidR="002C100A" w:rsidRDefault="002C100A" w:rsidP="00843D0C">
      <w:pPr>
        <w:pStyle w:val="a1"/>
        <w:spacing w:line="360" w:lineRule="auto"/>
        <w:ind w:firstLineChars="0" w:firstLine="0"/>
        <w:rPr>
          <w:rFonts w:ascii="宋体" w:hAnsi="宋体"/>
        </w:rPr>
      </w:pPr>
    </w:p>
    <w:p w14:paraId="3260ABD2" w14:textId="77777777" w:rsidR="002C100A" w:rsidRDefault="002C100A" w:rsidP="00843D0C">
      <w:pPr>
        <w:pStyle w:val="a1"/>
        <w:spacing w:line="360" w:lineRule="auto"/>
        <w:ind w:firstLineChars="0" w:firstLine="0"/>
        <w:rPr>
          <w:rFonts w:ascii="宋体" w:hAnsi="宋体"/>
        </w:rPr>
      </w:pPr>
    </w:p>
    <w:p w14:paraId="4ECBF95F" w14:textId="77777777" w:rsidR="002C100A" w:rsidRDefault="002C100A" w:rsidP="00843D0C">
      <w:pPr>
        <w:pStyle w:val="a1"/>
        <w:spacing w:line="360" w:lineRule="auto"/>
        <w:ind w:firstLineChars="0" w:firstLine="0"/>
        <w:rPr>
          <w:rFonts w:ascii="宋体" w:hAnsi="宋体"/>
        </w:rPr>
      </w:pPr>
    </w:p>
    <w:p w14:paraId="0E62F613" w14:textId="77777777" w:rsidR="002C100A" w:rsidRDefault="002C100A" w:rsidP="00843D0C">
      <w:pPr>
        <w:pStyle w:val="a1"/>
        <w:spacing w:line="360" w:lineRule="auto"/>
        <w:ind w:firstLineChars="0" w:firstLine="0"/>
        <w:rPr>
          <w:rFonts w:ascii="宋体" w:hAnsi="宋体"/>
        </w:rPr>
      </w:pPr>
    </w:p>
    <w:p w14:paraId="6D07CCB6" w14:textId="77777777" w:rsidR="0005777B" w:rsidRDefault="0005777B" w:rsidP="00843D0C">
      <w:pPr>
        <w:pStyle w:val="a1"/>
        <w:spacing w:line="360" w:lineRule="auto"/>
        <w:ind w:firstLineChars="0" w:firstLine="0"/>
        <w:rPr>
          <w:rFonts w:ascii="宋体" w:hAnsi="宋体"/>
        </w:rPr>
      </w:pPr>
    </w:p>
    <w:p w14:paraId="315A24FA" w14:textId="77777777" w:rsidR="0005777B" w:rsidRDefault="0005777B" w:rsidP="00843D0C">
      <w:pPr>
        <w:pStyle w:val="a1"/>
        <w:spacing w:line="360" w:lineRule="auto"/>
        <w:ind w:firstLineChars="0" w:firstLine="0"/>
        <w:rPr>
          <w:rFonts w:ascii="宋体" w:hAnsi="宋体"/>
        </w:rPr>
        <w:sectPr w:rsidR="0005777B" w:rsidSect="00193032">
          <w:headerReference w:type="even" r:id="rId35"/>
          <w:headerReference w:type="default" r:id="rId36"/>
          <w:footerReference w:type="even" r:id="rId37"/>
          <w:footerReference w:type="default" r:id="rId38"/>
          <w:endnotePr>
            <w:numFmt w:val="decimal"/>
          </w:endnotePr>
          <w:pgSz w:w="11906" w:h="16838" w:code="9"/>
          <w:pgMar w:top="2098" w:right="1758" w:bottom="2098" w:left="1758" w:header="1701" w:footer="1701" w:gutter="0"/>
          <w:cols w:space="425"/>
          <w:docGrid w:linePitch="360" w:charSpace="1861"/>
        </w:sectPr>
      </w:pP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39"/>
          <w:headerReference w:type="default" r:id="rId40"/>
          <w:footerReference w:type="even" r:id="rId41"/>
          <w:footerReference w:type="default" r:id="rId42"/>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43"/>
          <w:headerReference w:type="default" r:id="rId44"/>
          <w:footerReference w:type="even" r:id="rId45"/>
          <w:footerReference w:type="default" r:id="rId46"/>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47"/>
          <w:headerReference w:type="default" r:id="rId48"/>
          <w:footerReference w:type="even" r:id="rId49"/>
          <w:footerReference w:type="default" r:id="rId50"/>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51"/>
      <w:headerReference w:type="default" r:id="rId52"/>
      <w:footerReference w:type="even" r:id="rId53"/>
      <w:footerReference w:type="default" r:id="rId54"/>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AED9973" w14:textId="77777777" w:rsidR="00016FAB" w:rsidRDefault="00016FAB">
      <w:r>
        <w:separator/>
      </w:r>
    </w:p>
  </w:endnote>
  <w:endnote w:type="continuationSeparator" w:id="0">
    <w:p w14:paraId="1EB5A379" w14:textId="77777777" w:rsidR="00016FAB" w:rsidRDefault="00016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086A0E" w:rsidRDefault="00086A0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E11FF8">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E11FF8">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22672A">
      <w:rPr>
        <w:rStyle w:val="af7"/>
        <w:noProof/>
      </w:rPr>
      <w:t>30</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22672A">
      <w:rPr>
        <w:rStyle w:val="af7"/>
        <w:noProof/>
      </w:rPr>
      <w:t>31</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666F0B">
      <w:rPr>
        <w:rStyle w:val="af7"/>
        <w:noProof/>
      </w:rPr>
      <w:t>32</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31</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32</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376524">
      <w:rPr>
        <w:rStyle w:val="af7"/>
        <w:noProof/>
      </w:rPr>
      <w:t>33</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376524">
      <w:rPr>
        <w:rStyle w:val="af7"/>
        <w:noProof/>
      </w:rPr>
      <w:t>34</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33</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086A0E" w:rsidRDefault="00086A0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34</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376524">
      <w:rPr>
        <w:rStyle w:val="af7"/>
        <w:noProof/>
      </w:rPr>
      <w:t>35</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086A0E" w:rsidRDefault="00086A0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E11FF8">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E11FF8">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086A0E" w:rsidRPr="005F5043"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E11FF8">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E11FF8">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086A0E" w:rsidRDefault="00086A0E" w:rsidP="00193032">
    <w:pPr>
      <w:pStyle w:val="af6"/>
      <w:jc w:val="center"/>
    </w:pPr>
    <w:r>
      <w:rPr>
        <w:rStyle w:val="af7"/>
      </w:rPr>
      <w:fldChar w:fldCharType="begin"/>
    </w:r>
    <w:r>
      <w:rPr>
        <w:rStyle w:val="af7"/>
      </w:rPr>
      <w:instrText xml:space="preserve"> PAGE </w:instrText>
    </w:r>
    <w:r>
      <w:rPr>
        <w:rStyle w:val="af7"/>
      </w:rPr>
      <w:fldChar w:fldCharType="separate"/>
    </w:r>
    <w:r w:rsidR="00E11FF8">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3950868" w14:textId="77777777" w:rsidR="00016FAB" w:rsidRDefault="00016FAB">
      <w:r>
        <w:separator/>
      </w:r>
    </w:p>
  </w:footnote>
  <w:footnote w:type="continuationSeparator" w:id="0">
    <w:p w14:paraId="39321F37" w14:textId="77777777" w:rsidR="00016FAB" w:rsidRDefault="00016F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086A0E" w:rsidRPr="004266E6" w:rsidRDefault="00086A0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11FF8">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086A0E" w:rsidRPr="004266E6" w:rsidRDefault="00086A0E"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2672A">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086A0E" w:rsidRDefault="00086A0E">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666F0B">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086A0E" w:rsidRDefault="00086A0E"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086A0E" w:rsidRPr="0001043E" w:rsidRDefault="00086A0E"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086A0E" w:rsidRPr="004266E6" w:rsidRDefault="00086A0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376524">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76524">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76524">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086A0E" w:rsidRDefault="00086A0E">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376524">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086A0E" w:rsidRPr="004266E6" w:rsidRDefault="00086A0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086A0E" w:rsidRPr="00F53623" w:rsidRDefault="00086A0E"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086A0E" w:rsidRPr="004266E6" w:rsidRDefault="00086A0E"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76524">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086A0E" w:rsidRDefault="00086A0E"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086A0E" w:rsidRPr="004266E6" w:rsidRDefault="00086A0E"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086A0E" w:rsidRDefault="00086A0E"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11FF8">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086A0E" w:rsidRPr="004266E6" w:rsidRDefault="00086A0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11FF8">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086A0E" w:rsidRPr="004266E6" w:rsidRDefault="00086A0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11FF8">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086A0E" w:rsidRDefault="00086A0E">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E11FF8">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086A0E" w:rsidRPr="004266E6" w:rsidRDefault="00086A0E"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11FF8">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086A0E" w:rsidRDefault="00086A0E">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22672A">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E7F8C4C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7">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7"/>
  </w:num>
  <w:num w:numId="2">
    <w:abstractNumId w:val="7"/>
  </w:num>
  <w:num w:numId="3">
    <w:abstractNumId w:val="7"/>
  </w:num>
  <w:num w:numId="4">
    <w:abstractNumId w:val="7"/>
  </w:num>
  <w:num w:numId="5">
    <w:abstractNumId w:val="9"/>
  </w:num>
  <w:num w:numId="6">
    <w:abstractNumId w:val="4"/>
  </w:num>
  <w:num w:numId="7">
    <w:abstractNumId w:val="7"/>
  </w:num>
  <w:num w:numId="8">
    <w:abstractNumId w:val="1"/>
  </w:num>
  <w:num w:numId="9">
    <w:abstractNumId w:val="5"/>
  </w:num>
  <w:num w:numId="10">
    <w:abstractNumId w:val="8"/>
  </w:num>
  <w:num w:numId="11">
    <w:abstractNumId w:val="2"/>
  </w:num>
  <w:num w:numId="12">
    <w:abstractNumId w:val="3"/>
  </w:num>
  <w:num w:numId="13">
    <w:abstractNumId w:val="6"/>
  </w:num>
  <w:num w:numId="14">
    <w:abstractNumId w:val="0"/>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6A0E"/>
    <w:rsid w:val="000916E0"/>
    <w:rsid w:val="000921C7"/>
    <w:rsid w:val="000937BB"/>
    <w:rsid w:val="0009468B"/>
    <w:rsid w:val="00096ECC"/>
    <w:rsid w:val="000A10CA"/>
    <w:rsid w:val="000A1A35"/>
    <w:rsid w:val="000A25A6"/>
    <w:rsid w:val="000B0A1C"/>
    <w:rsid w:val="000B25A9"/>
    <w:rsid w:val="000B2884"/>
    <w:rsid w:val="000B3516"/>
    <w:rsid w:val="000B55E4"/>
    <w:rsid w:val="000B6CB7"/>
    <w:rsid w:val="000C2C06"/>
    <w:rsid w:val="000C3D38"/>
    <w:rsid w:val="000C5DC4"/>
    <w:rsid w:val="000C68E6"/>
    <w:rsid w:val="000C6A86"/>
    <w:rsid w:val="000D05BC"/>
    <w:rsid w:val="000D1ACC"/>
    <w:rsid w:val="000D20B3"/>
    <w:rsid w:val="000D671A"/>
    <w:rsid w:val="000E0BBA"/>
    <w:rsid w:val="000E198E"/>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2221"/>
    <w:rsid w:val="00124C5A"/>
    <w:rsid w:val="001307B6"/>
    <w:rsid w:val="00130937"/>
    <w:rsid w:val="00130CE4"/>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A176F"/>
    <w:rsid w:val="001A337B"/>
    <w:rsid w:val="001A4A5E"/>
    <w:rsid w:val="001B1FA1"/>
    <w:rsid w:val="001B290E"/>
    <w:rsid w:val="001C7C7B"/>
    <w:rsid w:val="001D1C6F"/>
    <w:rsid w:val="001D2A67"/>
    <w:rsid w:val="001D5076"/>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4339A"/>
    <w:rsid w:val="00244897"/>
    <w:rsid w:val="00245457"/>
    <w:rsid w:val="00246191"/>
    <w:rsid w:val="002461B1"/>
    <w:rsid w:val="00247F93"/>
    <w:rsid w:val="0025275C"/>
    <w:rsid w:val="0025350C"/>
    <w:rsid w:val="00253F9D"/>
    <w:rsid w:val="00255CA2"/>
    <w:rsid w:val="00260C71"/>
    <w:rsid w:val="00261949"/>
    <w:rsid w:val="00263619"/>
    <w:rsid w:val="002700D8"/>
    <w:rsid w:val="00270C9E"/>
    <w:rsid w:val="0027241E"/>
    <w:rsid w:val="00276B6C"/>
    <w:rsid w:val="00285E2D"/>
    <w:rsid w:val="00287534"/>
    <w:rsid w:val="00287CE2"/>
    <w:rsid w:val="002946BD"/>
    <w:rsid w:val="002A2634"/>
    <w:rsid w:val="002A2A15"/>
    <w:rsid w:val="002A4B4B"/>
    <w:rsid w:val="002A6595"/>
    <w:rsid w:val="002A752D"/>
    <w:rsid w:val="002B37EF"/>
    <w:rsid w:val="002B41ED"/>
    <w:rsid w:val="002B7E08"/>
    <w:rsid w:val="002C0ED7"/>
    <w:rsid w:val="002C100A"/>
    <w:rsid w:val="002C4968"/>
    <w:rsid w:val="002E36A6"/>
    <w:rsid w:val="002E5E6E"/>
    <w:rsid w:val="002E5FCF"/>
    <w:rsid w:val="002F0B34"/>
    <w:rsid w:val="002F0EF8"/>
    <w:rsid w:val="002F19D6"/>
    <w:rsid w:val="002F21EA"/>
    <w:rsid w:val="002F40A3"/>
    <w:rsid w:val="002F46CB"/>
    <w:rsid w:val="002F64C4"/>
    <w:rsid w:val="00300C0E"/>
    <w:rsid w:val="003036DD"/>
    <w:rsid w:val="00310D55"/>
    <w:rsid w:val="003118CF"/>
    <w:rsid w:val="003145C5"/>
    <w:rsid w:val="00316156"/>
    <w:rsid w:val="00320ECD"/>
    <w:rsid w:val="003218DA"/>
    <w:rsid w:val="00324161"/>
    <w:rsid w:val="00325468"/>
    <w:rsid w:val="00334216"/>
    <w:rsid w:val="003404FB"/>
    <w:rsid w:val="003409EB"/>
    <w:rsid w:val="00340C80"/>
    <w:rsid w:val="003411E8"/>
    <w:rsid w:val="0034125C"/>
    <w:rsid w:val="0035251D"/>
    <w:rsid w:val="003557A4"/>
    <w:rsid w:val="003565B2"/>
    <w:rsid w:val="00356988"/>
    <w:rsid w:val="003620D2"/>
    <w:rsid w:val="00362BE4"/>
    <w:rsid w:val="003631D5"/>
    <w:rsid w:val="00363CE4"/>
    <w:rsid w:val="00370D26"/>
    <w:rsid w:val="00371B89"/>
    <w:rsid w:val="00376524"/>
    <w:rsid w:val="00384F32"/>
    <w:rsid w:val="003867F6"/>
    <w:rsid w:val="00395A2C"/>
    <w:rsid w:val="00397FC7"/>
    <w:rsid w:val="003A2890"/>
    <w:rsid w:val="003B6030"/>
    <w:rsid w:val="003B6572"/>
    <w:rsid w:val="003C0142"/>
    <w:rsid w:val="003C10A8"/>
    <w:rsid w:val="003C10E5"/>
    <w:rsid w:val="003C64D9"/>
    <w:rsid w:val="003E1CD0"/>
    <w:rsid w:val="003E2137"/>
    <w:rsid w:val="003E2CB7"/>
    <w:rsid w:val="003E57C4"/>
    <w:rsid w:val="003F0D58"/>
    <w:rsid w:val="003F486A"/>
    <w:rsid w:val="00404007"/>
    <w:rsid w:val="00404C53"/>
    <w:rsid w:val="00405C07"/>
    <w:rsid w:val="0040621F"/>
    <w:rsid w:val="00406A98"/>
    <w:rsid w:val="0041737F"/>
    <w:rsid w:val="0042150A"/>
    <w:rsid w:val="00421DD9"/>
    <w:rsid w:val="0042234E"/>
    <w:rsid w:val="004254CB"/>
    <w:rsid w:val="00427686"/>
    <w:rsid w:val="00430F23"/>
    <w:rsid w:val="00432113"/>
    <w:rsid w:val="00435617"/>
    <w:rsid w:val="00436AF4"/>
    <w:rsid w:val="00441717"/>
    <w:rsid w:val="00444BAA"/>
    <w:rsid w:val="00445556"/>
    <w:rsid w:val="00450162"/>
    <w:rsid w:val="00452660"/>
    <w:rsid w:val="0045487D"/>
    <w:rsid w:val="00455231"/>
    <w:rsid w:val="0045555B"/>
    <w:rsid w:val="00457616"/>
    <w:rsid w:val="00463062"/>
    <w:rsid w:val="004631B5"/>
    <w:rsid w:val="004635B2"/>
    <w:rsid w:val="00463DBA"/>
    <w:rsid w:val="00473A6B"/>
    <w:rsid w:val="00475DD1"/>
    <w:rsid w:val="00483B31"/>
    <w:rsid w:val="00484B35"/>
    <w:rsid w:val="00485C2C"/>
    <w:rsid w:val="00486B1D"/>
    <w:rsid w:val="00490A04"/>
    <w:rsid w:val="0049257D"/>
    <w:rsid w:val="00493DE6"/>
    <w:rsid w:val="004A08F8"/>
    <w:rsid w:val="004A26A5"/>
    <w:rsid w:val="004A4620"/>
    <w:rsid w:val="004B27E1"/>
    <w:rsid w:val="004B2CC4"/>
    <w:rsid w:val="004B4109"/>
    <w:rsid w:val="004B69A9"/>
    <w:rsid w:val="004B6A4B"/>
    <w:rsid w:val="004C2D8A"/>
    <w:rsid w:val="004C39E9"/>
    <w:rsid w:val="004C4E6B"/>
    <w:rsid w:val="004C705B"/>
    <w:rsid w:val="004D15B8"/>
    <w:rsid w:val="004D3C74"/>
    <w:rsid w:val="004D3E15"/>
    <w:rsid w:val="004D3E1C"/>
    <w:rsid w:val="004D584D"/>
    <w:rsid w:val="004E7D0D"/>
    <w:rsid w:val="004E7DDC"/>
    <w:rsid w:val="004F3418"/>
    <w:rsid w:val="004F3DB5"/>
    <w:rsid w:val="004F6838"/>
    <w:rsid w:val="004F7D4B"/>
    <w:rsid w:val="00503D80"/>
    <w:rsid w:val="00507BA7"/>
    <w:rsid w:val="00512C3D"/>
    <w:rsid w:val="005132AE"/>
    <w:rsid w:val="0051647B"/>
    <w:rsid w:val="005248C3"/>
    <w:rsid w:val="005276B6"/>
    <w:rsid w:val="0053213E"/>
    <w:rsid w:val="00533480"/>
    <w:rsid w:val="005352F4"/>
    <w:rsid w:val="00536090"/>
    <w:rsid w:val="00542491"/>
    <w:rsid w:val="005429F6"/>
    <w:rsid w:val="00542A55"/>
    <w:rsid w:val="005475BC"/>
    <w:rsid w:val="00547FB7"/>
    <w:rsid w:val="0055030F"/>
    <w:rsid w:val="005517FE"/>
    <w:rsid w:val="00554BDF"/>
    <w:rsid w:val="00572D2F"/>
    <w:rsid w:val="00572FD3"/>
    <w:rsid w:val="00573558"/>
    <w:rsid w:val="005805B1"/>
    <w:rsid w:val="00581A3F"/>
    <w:rsid w:val="005915EC"/>
    <w:rsid w:val="00591AAC"/>
    <w:rsid w:val="00592420"/>
    <w:rsid w:val="00592591"/>
    <w:rsid w:val="005A0C48"/>
    <w:rsid w:val="005A66C5"/>
    <w:rsid w:val="005B7928"/>
    <w:rsid w:val="005C281F"/>
    <w:rsid w:val="005D40AA"/>
    <w:rsid w:val="005D7C0A"/>
    <w:rsid w:val="005E07C8"/>
    <w:rsid w:val="005E0A13"/>
    <w:rsid w:val="005E2512"/>
    <w:rsid w:val="005E529A"/>
    <w:rsid w:val="005E60CE"/>
    <w:rsid w:val="005F00C0"/>
    <w:rsid w:val="005F157A"/>
    <w:rsid w:val="005F2E7E"/>
    <w:rsid w:val="005F498B"/>
    <w:rsid w:val="005F6435"/>
    <w:rsid w:val="005F6E92"/>
    <w:rsid w:val="00603857"/>
    <w:rsid w:val="00605228"/>
    <w:rsid w:val="006054B3"/>
    <w:rsid w:val="00606347"/>
    <w:rsid w:val="00606581"/>
    <w:rsid w:val="0061006C"/>
    <w:rsid w:val="0061418E"/>
    <w:rsid w:val="006160E6"/>
    <w:rsid w:val="006170CE"/>
    <w:rsid w:val="00620C63"/>
    <w:rsid w:val="00624F54"/>
    <w:rsid w:val="00626291"/>
    <w:rsid w:val="00627E79"/>
    <w:rsid w:val="006301D2"/>
    <w:rsid w:val="006411E2"/>
    <w:rsid w:val="00642630"/>
    <w:rsid w:val="00643758"/>
    <w:rsid w:val="00644250"/>
    <w:rsid w:val="006450BC"/>
    <w:rsid w:val="006456E8"/>
    <w:rsid w:val="006467C2"/>
    <w:rsid w:val="00652242"/>
    <w:rsid w:val="006573F4"/>
    <w:rsid w:val="00662571"/>
    <w:rsid w:val="00663511"/>
    <w:rsid w:val="006667FB"/>
    <w:rsid w:val="00666F0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C88"/>
    <w:rsid w:val="006912DD"/>
    <w:rsid w:val="00691702"/>
    <w:rsid w:val="00693EE0"/>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F30E4"/>
    <w:rsid w:val="006F66A9"/>
    <w:rsid w:val="006F6B6A"/>
    <w:rsid w:val="0070476F"/>
    <w:rsid w:val="00710248"/>
    <w:rsid w:val="00710549"/>
    <w:rsid w:val="00711B29"/>
    <w:rsid w:val="0072600F"/>
    <w:rsid w:val="007313B5"/>
    <w:rsid w:val="00736A78"/>
    <w:rsid w:val="00742621"/>
    <w:rsid w:val="007435AB"/>
    <w:rsid w:val="00744862"/>
    <w:rsid w:val="0074523D"/>
    <w:rsid w:val="007462C4"/>
    <w:rsid w:val="007505F9"/>
    <w:rsid w:val="007616AB"/>
    <w:rsid w:val="00764348"/>
    <w:rsid w:val="007650C0"/>
    <w:rsid w:val="00771812"/>
    <w:rsid w:val="00773F96"/>
    <w:rsid w:val="00774BAE"/>
    <w:rsid w:val="00775801"/>
    <w:rsid w:val="00781089"/>
    <w:rsid w:val="0078210D"/>
    <w:rsid w:val="007848BB"/>
    <w:rsid w:val="00784919"/>
    <w:rsid w:val="00792845"/>
    <w:rsid w:val="00794715"/>
    <w:rsid w:val="007A2FB8"/>
    <w:rsid w:val="007A36F0"/>
    <w:rsid w:val="007A4398"/>
    <w:rsid w:val="007A7E51"/>
    <w:rsid w:val="007B05CF"/>
    <w:rsid w:val="007B189C"/>
    <w:rsid w:val="007B28B9"/>
    <w:rsid w:val="007B2DCE"/>
    <w:rsid w:val="007B4E71"/>
    <w:rsid w:val="007B596C"/>
    <w:rsid w:val="007B7491"/>
    <w:rsid w:val="007B79F4"/>
    <w:rsid w:val="007B7C43"/>
    <w:rsid w:val="007C02BC"/>
    <w:rsid w:val="007C1570"/>
    <w:rsid w:val="007C69F7"/>
    <w:rsid w:val="007D194A"/>
    <w:rsid w:val="007D1DED"/>
    <w:rsid w:val="007D2D51"/>
    <w:rsid w:val="007D5C0F"/>
    <w:rsid w:val="007D76AE"/>
    <w:rsid w:val="007E0CC8"/>
    <w:rsid w:val="007E1563"/>
    <w:rsid w:val="007E33EF"/>
    <w:rsid w:val="007F155D"/>
    <w:rsid w:val="007F2654"/>
    <w:rsid w:val="007F3D16"/>
    <w:rsid w:val="007F501C"/>
    <w:rsid w:val="00810223"/>
    <w:rsid w:val="00810382"/>
    <w:rsid w:val="0081481E"/>
    <w:rsid w:val="00817268"/>
    <w:rsid w:val="00817E4B"/>
    <w:rsid w:val="00824AFD"/>
    <w:rsid w:val="00824C95"/>
    <w:rsid w:val="00824FF0"/>
    <w:rsid w:val="008259A4"/>
    <w:rsid w:val="0082631F"/>
    <w:rsid w:val="00830D94"/>
    <w:rsid w:val="008357C3"/>
    <w:rsid w:val="00837976"/>
    <w:rsid w:val="008415CA"/>
    <w:rsid w:val="00842E64"/>
    <w:rsid w:val="00843D0C"/>
    <w:rsid w:val="00846259"/>
    <w:rsid w:val="008564B1"/>
    <w:rsid w:val="00863F6D"/>
    <w:rsid w:val="008668AA"/>
    <w:rsid w:val="00866EBD"/>
    <w:rsid w:val="00867F49"/>
    <w:rsid w:val="008705F9"/>
    <w:rsid w:val="00871B13"/>
    <w:rsid w:val="00882D1C"/>
    <w:rsid w:val="008868B2"/>
    <w:rsid w:val="008936D2"/>
    <w:rsid w:val="008A24CA"/>
    <w:rsid w:val="008A3336"/>
    <w:rsid w:val="008A3D70"/>
    <w:rsid w:val="008B4E36"/>
    <w:rsid w:val="008B5C0C"/>
    <w:rsid w:val="008C1306"/>
    <w:rsid w:val="008C1430"/>
    <w:rsid w:val="008C1730"/>
    <w:rsid w:val="008C2650"/>
    <w:rsid w:val="008C7409"/>
    <w:rsid w:val="008D0F84"/>
    <w:rsid w:val="008D27F7"/>
    <w:rsid w:val="008D51EB"/>
    <w:rsid w:val="008D56E0"/>
    <w:rsid w:val="008D79CC"/>
    <w:rsid w:val="008E1325"/>
    <w:rsid w:val="008E2960"/>
    <w:rsid w:val="008E51ED"/>
    <w:rsid w:val="008E75E6"/>
    <w:rsid w:val="008F0362"/>
    <w:rsid w:val="008F224D"/>
    <w:rsid w:val="008F503C"/>
    <w:rsid w:val="008F7B8E"/>
    <w:rsid w:val="00902612"/>
    <w:rsid w:val="00911A29"/>
    <w:rsid w:val="009149B0"/>
    <w:rsid w:val="00914B9A"/>
    <w:rsid w:val="009155B8"/>
    <w:rsid w:val="00917941"/>
    <w:rsid w:val="0092024E"/>
    <w:rsid w:val="00920BE7"/>
    <w:rsid w:val="009310DE"/>
    <w:rsid w:val="009311E3"/>
    <w:rsid w:val="00932894"/>
    <w:rsid w:val="009336BD"/>
    <w:rsid w:val="00933B2E"/>
    <w:rsid w:val="00933D08"/>
    <w:rsid w:val="0094144D"/>
    <w:rsid w:val="0094626C"/>
    <w:rsid w:val="00950C73"/>
    <w:rsid w:val="00950FB5"/>
    <w:rsid w:val="00952B07"/>
    <w:rsid w:val="00953589"/>
    <w:rsid w:val="00956780"/>
    <w:rsid w:val="00957A4E"/>
    <w:rsid w:val="00963C33"/>
    <w:rsid w:val="00972065"/>
    <w:rsid w:val="00972139"/>
    <w:rsid w:val="00973FBB"/>
    <w:rsid w:val="009748E0"/>
    <w:rsid w:val="00974CE2"/>
    <w:rsid w:val="00976244"/>
    <w:rsid w:val="009869BC"/>
    <w:rsid w:val="00990DA5"/>
    <w:rsid w:val="00992F76"/>
    <w:rsid w:val="00993D6D"/>
    <w:rsid w:val="009A0FAE"/>
    <w:rsid w:val="009B003A"/>
    <w:rsid w:val="009B50CE"/>
    <w:rsid w:val="009B79EF"/>
    <w:rsid w:val="009C153B"/>
    <w:rsid w:val="009C231C"/>
    <w:rsid w:val="009C47A9"/>
    <w:rsid w:val="009D3914"/>
    <w:rsid w:val="009D71DB"/>
    <w:rsid w:val="009E0B9F"/>
    <w:rsid w:val="009E2D75"/>
    <w:rsid w:val="009E3164"/>
    <w:rsid w:val="009F14DF"/>
    <w:rsid w:val="009F4CBA"/>
    <w:rsid w:val="009F5E7C"/>
    <w:rsid w:val="009F7BBF"/>
    <w:rsid w:val="00A017D5"/>
    <w:rsid w:val="00A02D1B"/>
    <w:rsid w:val="00A0653C"/>
    <w:rsid w:val="00A13987"/>
    <w:rsid w:val="00A15A34"/>
    <w:rsid w:val="00A179D6"/>
    <w:rsid w:val="00A260A6"/>
    <w:rsid w:val="00A2655E"/>
    <w:rsid w:val="00A3191B"/>
    <w:rsid w:val="00A3258F"/>
    <w:rsid w:val="00A32893"/>
    <w:rsid w:val="00A41964"/>
    <w:rsid w:val="00A43A2F"/>
    <w:rsid w:val="00A44E43"/>
    <w:rsid w:val="00A45578"/>
    <w:rsid w:val="00A475E6"/>
    <w:rsid w:val="00A54F2E"/>
    <w:rsid w:val="00A61F93"/>
    <w:rsid w:val="00A6670E"/>
    <w:rsid w:val="00A7503C"/>
    <w:rsid w:val="00A764B7"/>
    <w:rsid w:val="00A76D50"/>
    <w:rsid w:val="00A854A6"/>
    <w:rsid w:val="00A91EF7"/>
    <w:rsid w:val="00A9373B"/>
    <w:rsid w:val="00A94C2E"/>
    <w:rsid w:val="00A94CF1"/>
    <w:rsid w:val="00A96533"/>
    <w:rsid w:val="00AA0A19"/>
    <w:rsid w:val="00AA271D"/>
    <w:rsid w:val="00AA3593"/>
    <w:rsid w:val="00AA3AAF"/>
    <w:rsid w:val="00AA65DA"/>
    <w:rsid w:val="00AA6AD5"/>
    <w:rsid w:val="00AB720A"/>
    <w:rsid w:val="00AC2A51"/>
    <w:rsid w:val="00AC2A64"/>
    <w:rsid w:val="00AC637D"/>
    <w:rsid w:val="00AC6B0D"/>
    <w:rsid w:val="00AD2E04"/>
    <w:rsid w:val="00AD575D"/>
    <w:rsid w:val="00AE001F"/>
    <w:rsid w:val="00AE19F0"/>
    <w:rsid w:val="00AE3D92"/>
    <w:rsid w:val="00AE7A53"/>
    <w:rsid w:val="00AF44A9"/>
    <w:rsid w:val="00B02E97"/>
    <w:rsid w:val="00B0677D"/>
    <w:rsid w:val="00B0680D"/>
    <w:rsid w:val="00B109E3"/>
    <w:rsid w:val="00B13C06"/>
    <w:rsid w:val="00B1662B"/>
    <w:rsid w:val="00B256E9"/>
    <w:rsid w:val="00B25839"/>
    <w:rsid w:val="00B260E7"/>
    <w:rsid w:val="00B30EE7"/>
    <w:rsid w:val="00B31751"/>
    <w:rsid w:val="00B319E2"/>
    <w:rsid w:val="00B35BB9"/>
    <w:rsid w:val="00B4666A"/>
    <w:rsid w:val="00B46D19"/>
    <w:rsid w:val="00B4745A"/>
    <w:rsid w:val="00B503EA"/>
    <w:rsid w:val="00B54BBF"/>
    <w:rsid w:val="00B557F1"/>
    <w:rsid w:val="00B5624A"/>
    <w:rsid w:val="00B574A2"/>
    <w:rsid w:val="00B6100E"/>
    <w:rsid w:val="00B63501"/>
    <w:rsid w:val="00B65F32"/>
    <w:rsid w:val="00B6709B"/>
    <w:rsid w:val="00B675DD"/>
    <w:rsid w:val="00B73CD2"/>
    <w:rsid w:val="00B75DAF"/>
    <w:rsid w:val="00B82D99"/>
    <w:rsid w:val="00B8307A"/>
    <w:rsid w:val="00B8327F"/>
    <w:rsid w:val="00B92F88"/>
    <w:rsid w:val="00B94A24"/>
    <w:rsid w:val="00B95953"/>
    <w:rsid w:val="00B97044"/>
    <w:rsid w:val="00B97440"/>
    <w:rsid w:val="00BA0CB5"/>
    <w:rsid w:val="00BA3690"/>
    <w:rsid w:val="00BA4AC9"/>
    <w:rsid w:val="00BA6E34"/>
    <w:rsid w:val="00BA782C"/>
    <w:rsid w:val="00BB070C"/>
    <w:rsid w:val="00BB247A"/>
    <w:rsid w:val="00BB4040"/>
    <w:rsid w:val="00BB500F"/>
    <w:rsid w:val="00BB5AA7"/>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70FB1"/>
    <w:rsid w:val="00C73FDB"/>
    <w:rsid w:val="00C751EE"/>
    <w:rsid w:val="00C76F06"/>
    <w:rsid w:val="00C80FB1"/>
    <w:rsid w:val="00C85BE6"/>
    <w:rsid w:val="00C85D8E"/>
    <w:rsid w:val="00C8629B"/>
    <w:rsid w:val="00C92EA1"/>
    <w:rsid w:val="00C93823"/>
    <w:rsid w:val="00C944A6"/>
    <w:rsid w:val="00CA0058"/>
    <w:rsid w:val="00CA25A9"/>
    <w:rsid w:val="00CA5795"/>
    <w:rsid w:val="00CA6DDB"/>
    <w:rsid w:val="00CB1850"/>
    <w:rsid w:val="00CB2EDC"/>
    <w:rsid w:val="00CB33EC"/>
    <w:rsid w:val="00CB560D"/>
    <w:rsid w:val="00CC0DDD"/>
    <w:rsid w:val="00CC2377"/>
    <w:rsid w:val="00CC594C"/>
    <w:rsid w:val="00CC6F05"/>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11801"/>
    <w:rsid w:val="00D11F51"/>
    <w:rsid w:val="00D12DBF"/>
    <w:rsid w:val="00D16319"/>
    <w:rsid w:val="00D221C6"/>
    <w:rsid w:val="00D227A7"/>
    <w:rsid w:val="00D24B59"/>
    <w:rsid w:val="00D259AF"/>
    <w:rsid w:val="00D25F0D"/>
    <w:rsid w:val="00D3047B"/>
    <w:rsid w:val="00D327A0"/>
    <w:rsid w:val="00D349CB"/>
    <w:rsid w:val="00D34AA3"/>
    <w:rsid w:val="00D40ABF"/>
    <w:rsid w:val="00D513A9"/>
    <w:rsid w:val="00D53496"/>
    <w:rsid w:val="00D61DC6"/>
    <w:rsid w:val="00D63C71"/>
    <w:rsid w:val="00D70F74"/>
    <w:rsid w:val="00D71DE2"/>
    <w:rsid w:val="00D743A0"/>
    <w:rsid w:val="00D75222"/>
    <w:rsid w:val="00D84639"/>
    <w:rsid w:val="00D84B07"/>
    <w:rsid w:val="00D93616"/>
    <w:rsid w:val="00D9403E"/>
    <w:rsid w:val="00DB350B"/>
    <w:rsid w:val="00DB4B58"/>
    <w:rsid w:val="00DC036C"/>
    <w:rsid w:val="00DD74FB"/>
    <w:rsid w:val="00DE03B9"/>
    <w:rsid w:val="00DE27F6"/>
    <w:rsid w:val="00DE4FF6"/>
    <w:rsid w:val="00DF0C46"/>
    <w:rsid w:val="00DF726A"/>
    <w:rsid w:val="00E1070A"/>
    <w:rsid w:val="00E11FF8"/>
    <w:rsid w:val="00E1460C"/>
    <w:rsid w:val="00E22116"/>
    <w:rsid w:val="00E22243"/>
    <w:rsid w:val="00E27D01"/>
    <w:rsid w:val="00E307AB"/>
    <w:rsid w:val="00E313B0"/>
    <w:rsid w:val="00E35942"/>
    <w:rsid w:val="00E3619F"/>
    <w:rsid w:val="00E40CD5"/>
    <w:rsid w:val="00E4214B"/>
    <w:rsid w:val="00E42690"/>
    <w:rsid w:val="00E464F1"/>
    <w:rsid w:val="00E47CA6"/>
    <w:rsid w:val="00E508FC"/>
    <w:rsid w:val="00E55019"/>
    <w:rsid w:val="00E5622B"/>
    <w:rsid w:val="00E56502"/>
    <w:rsid w:val="00E57295"/>
    <w:rsid w:val="00E644BD"/>
    <w:rsid w:val="00E65561"/>
    <w:rsid w:val="00E70E69"/>
    <w:rsid w:val="00E71125"/>
    <w:rsid w:val="00E75E27"/>
    <w:rsid w:val="00E83489"/>
    <w:rsid w:val="00E83C98"/>
    <w:rsid w:val="00E85894"/>
    <w:rsid w:val="00E90DE2"/>
    <w:rsid w:val="00E95F80"/>
    <w:rsid w:val="00E96DF4"/>
    <w:rsid w:val="00EA04EF"/>
    <w:rsid w:val="00EA1326"/>
    <w:rsid w:val="00EA169C"/>
    <w:rsid w:val="00EA4F9B"/>
    <w:rsid w:val="00EA5F33"/>
    <w:rsid w:val="00EA6D82"/>
    <w:rsid w:val="00EA6E8E"/>
    <w:rsid w:val="00EB2804"/>
    <w:rsid w:val="00EB28AB"/>
    <w:rsid w:val="00EB7B63"/>
    <w:rsid w:val="00EC26BB"/>
    <w:rsid w:val="00EC33AA"/>
    <w:rsid w:val="00EC7A13"/>
    <w:rsid w:val="00ED16DA"/>
    <w:rsid w:val="00ED1963"/>
    <w:rsid w:val="00ED3987"/>
    <w:rsid w:val="00ED5271"/>
    <w:rsid w:val="00ED71F5"/>
    <w:rsid w:val="00EE056D"/>
    <w:rsid w:val="00EE10DE"/>
    <w:rsid w:val="00EE5890"/>
    <w:rsid w:val="00EE641A"/>
    <w:rsid w:val="00EF3CAC"/>
    <w:rsid w:val="00EF5635"/>
    <w:rsid w:val="00F0472C"/>
    <w:rsid w:val="00F064BB"/>
    <w:rsid w:val="00F11078"/>
    <w:rsid w:val="00F131E3"/>
    <w:rsid w:val="00F158DE"/>
    <w:rsid w:val="00F20A27"/>
    <w:rsid w:val="00F2282D"/>
    <w:rsid w:val="00F26B04"/>
    <w:rsid w:val="00F30D3F"/>
    <w:rsid w:val="00F3184A"/>
    <w:rsid w:val="00F351A4"/>
    <w:rsid w:val="00F41462"/>
    <w:rsid w:val="00F45F45"/>
    <w:rsid w:val="00F47323"/>
    <w:rsid w:val="00F5319C"/>
    <w:rsid w:val="00F54B8E"/>
    <w:rsid w:val="00F55B8D"/>
    <w:rsid w:val="00F569A5"/>
    <w:rsid w:val="00F61572"/>
    <w:rsid w:val="00F647F6"/>
    <w:rsid w:val="00F6540F"/>
    <w:rsid w:val="00F732CD"/>
    <w:rsid w:val="00F7470F"/>
    <w:rsid w:val="00F74800"/>
    <w:rsid w:val="00F74ABF"/>
    <w:rsid w:val="00F75BC1"/>
    <w:rsid w:val="00F76AFD"/>
    <w:rsid w:val="00F803B1"/>
    <w:rsid w:val="00F82D9A"/>
    <w:rsid w:val="00F82F2F"/>
    <w:rsid w:val="00F83BF3"/>
    <w:rsid w:val="00F86050"/>
    <w:rsid w:val="00F87FBE"/>
    <w:rsid w:val="00F9543F"/>
    <w:rsid w:val="00FA3E45"/>
    <w:rsid w:val="00FA5E91"/>
    <w:rsid w:val="00FA68D4"/>
    <w:rsid w:val="00FB016F"/>
    <w:rsid w:val="00FB1F6F"/>
    <w:rsid w:val="00FB20FE"/>
    <w:rsid w:val="00FB7986"/>
    <w:rsid w:val="00FC28A4"/>
    <w:rsid w:val="00FC5078"/>
    <w:rsid w:val="00FD0A4C"/>
    <w:rsid w:val="00FD19AD"/>
    <w:rsid w:val="00FD4174"/>
    <w:rsid w:val="00FD4F9A"/>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50" Type="http://schemas.openxmlformats.org/officeDocument/2006/relationships/footer" Target="footer19.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footer" Target="footer20.xml"/><Relationship Id="rId54" Type="http://schemas.openxmlformats.org/officeDocument/2006/relationships/footer" Target="footer2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eader" Target="header12.xml"/><Relationship Id="rId41" Type="http://schemas.openxmlformats.org/officeDocument/2006/relationships/footer" Target="footer14.xml"/><Relationship Id="rId42" Type="http://schemas.openxmlformats.org/officeDocument/2006/relationships/footer" Target="footer15.xml"/><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footer" Target="footer16.xml"/><Relationship Id="rId46" Type="http://schemas.openxmlformats.org/officeDocument/2006/relationships/footer" Target="footer17.xml"/><Relationship Id="rId47" Type="http://schemas.openxmlformats.org/officeDocument/2006/relationships/header" Target="header15.xml"/><Relationship Id="rId48" Type="http://schemas.openxmlformats.org/officeDocument/2006/relationships/header" Target="header16.xml"/><Relationship Id="rId49" Type="http://schemas.openxmlformats.org/officeDocument/2006/relationships/footer" Target="footer18.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header" Target="header9.xml"/><Relationship Id="rId36" Type="http://schemas.openxmlformats.org/officeDocument/2006/relationships/header" Target="header10.xml"/><Relationship Id="rId37" Type="http://schemas.openxmlformats.org/officeDocument/2006/relationships/footer" Target="footer12.xml"/><Relationship Id="rId38" Type="http://schemas.openxmlformats.org/officeDocument/2006/relationships/footer" Target="footer13.xml"/><Relationship Id="rId39" Type="http://schemas.openxmlformats.org/officeDocument/2006/relationships/header" Target="header11.xml"/><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4109</TotalTime>
  <Pages>45</Pages>
  <Words>5574</Words>
  <Characters>31773</Characters>
  <Application>Microsoft Macintosh Word</Application>
  <DocSecurity>0</DocSecurity>
  <Lines>264</Lines>
  <Paragraphs>74</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37273</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191</cp:revision>
  <cp:lastPrinted>2007-04-19T06:27:00Z</cp:lastPrinted>
  <dcterms:created xsi:type="dcterms:W3CDTF">2016-11-29T12:13:00Z</dcterms:created>
  <dcterms:modified xsi:type="dcterms:W3CDTF">2016-12-21T14:45:00Z</dcterms:modified>
</cp:coreProperties>
</file>