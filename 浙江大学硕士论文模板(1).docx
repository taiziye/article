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4E3DA2" w:rsidP="00193032">
      <w:pPr>
        <w:rPr>
          <w:rFonts w:ascii="宋体" w:hAnsi="宋体"/>
          <w:sz w:val="30"/>
        </w:rPr>
      </w:pPr>
      <w:r>
        <w:rPr>
          <w:rFonts w:ascii="宋体" w:hAnsi="宋体"/>
          <w:spacing w:val="5"/>
          <w:kern w:val="0"/>
          <w:sz w:val="30"/>
        </w:rPr>
        <w:object w:dxaOrig="1440" w:dyaOrig="144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128986"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4E3DA2"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4E3DA2"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4E3DA2"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4E3DA2"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4E3DA2"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4E3DA2"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4E3DA2"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4E3DA2"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4E3DA2"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4E3DA2"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4E3DA2"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4E3DA2"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4E3DA2"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4E3DA2"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4E3DA2"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4E3DA2"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4E3DA2"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4E3DA2"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4E3DA2"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4E3DA2"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4E3DA2"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4E3DA2"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4E3DA2"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4E3DA2"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4E3DA2"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4E3DA2"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4E3DA2"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4E3DA2"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4E3DA2"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4E3DA2"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4E3DA2"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4E3DA2"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4E3DA2"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4E3DA2"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4E3DA2"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4E3DA2"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4E3DA2"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4E3DA2"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4E3DA2"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4E3DA2"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4E3DA2"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4E3DA2"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4E3DA2"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4E3DA2"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4E3DA2"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4E3DA2"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4E3DA2"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4E3DA2"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4E3DA2"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4E3DA2"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4E3DA2"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71D5101D" w:rsidR="00D11F51" w:rsidRPr="00D11F51" w:rsidRDefault="00D11F51" w:rsidP="00D11F51">
      <w:pPr>
        <w:pStyle w:val="2"/>
        <w:spacing w:before="240"/>
        <w:ind w:left="578" w:hanging="578"/>
        <w:rPr>
          <w:rFonts w:ascii="宋体" w:eastAsia="宋体" w:hAnsi="宋体"/>
        </w:rPr>
      </w:pPr>
      <w:r w:rsidRPr="00D11F51">
        <w:rPr>
          <w:rFonts w:ascii="宋体" w:eastAsia="宋体" w:hAnsi="宋体" w:hint="eastAsia"/>
        </w:rPr>
        <w:t>数据集</w:t>
      </w:r>
    </w:p>
    <w:p w14:paraId="130543FA" w14:textId="6EB78CF6"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666F0B">
        <w:rPr>
          <w:rFonts w:hint="eastAsia"/>
        </w:rPr>
        <w:t>（分布参数随机指定</w:t>
      </w:r>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D6E9A4E" w14:textId="1E0FB433" w:rsidR="00666F0B" w:rsidRPr="00384D81" w:rsidRDefault="00843D0C" w:rsidP="00384D81">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47F96CFE" w14:textId="4CDC8938" w:rsidR="0035251D" w:rsidRPr="00B365E9" w:rsidRDefault="00C7474C" w:rsidP="00B365E9">
      <w:pPr>
        <w:widowControl/>
        <w:spacing w:line="360" w:lineRule="auto"/>
        <w:jc w:val="left"/>
        <w:rPr>
          <w:i/>
        </w:rPr>
      </w:pPr>
      <w:r>
        <w:rPr>
          <w:rFonts w:ascii="宋体" w:hAnsi="宋体"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w:t>
      </w:r>
      <w:r w:rsidR="00623BD2">
        <w:rPr>
          <w:rFonts w:hint="eastAsia"/>
        </w:rPr>
        <w:lastRenderedPageBreak/>
        <w:t>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sidR="0030390D">
        <w:rPr>
          <w:rFonts w:hint="eastAsia"/>
        </w:rPr>
        <w:t>9349</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，每篇文档就被表示成了由多个关键词或者术语组成的向量，它是高维空间中的点集，之后</w:t>
      </w:r>
      <w:r w:rsidR="00843D0C" w:rsidRPr="002C54D0">
        <w:rPr>
          <w:rFonts w:hint="eastAsia"/>
        </w:rPr>
        <w:t>处理的过程和</w:t>
      </w:r>
      <w:r w:rsidR="00B365E9">
        <w:rPr>
          <w:rFonts w:hint="eastAsia"/>
        </w:rPr>
        <w:t>前面</w:t>
      </w:r>
      <w:r w:rsidR="0016506E" w:rsidRPr="002C54D0">
        <w:rPr>
          <w:rFonts w:hint="eastAsia"/>
        </w:rPr>
        <w:t>的类似，学习的目标就是要在这一主题中寻找到一组最佳的权重、概念的原型和分布的参数</w:t>
      </w:r>
      <w:r w:rsidR="0035251D" w:rsidRPr="002C54D0">
        <w:rPr>
          <w:rFonts w:hint="eastAsia"/>
        </w:rPr>
        <w:t>来最佳刻画着一主题</w:t>
      </w:r>
      <w:r w:rsidR="00B365E9">
        <w:rPr>
          <w:rFonts w:hint="eastAsia"/>
        </w:rPr>
        <w:t>。</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5AE5C9E1"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Pr>
          <w:rFonts w:hint="eastAsia"/>
          <w:sz w:val="21"/>
          <w:szCs w:val="21"/>
        </w:rPr>
        <w:t>模糊语义下细胞初始参数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9A54DD" w:rsidRDefault="00926071" w:rsidP="009A54DD">
            <w:pPr>
              <w:pStyle w:val="a1"/>
              <w:spacing w:line="360" w:lineRule="auto"/>
              <w:ind w:firstLineChars="0" w:firstLine="0"/>
              <w:jc w:val="center"/>
              <w:rPr>
                <w:sz w:val="21"/>
                <w:szCs w:val="21"/>
              </w:rPr>
            </w:pPr>
            <w:r w:rsidRPr="009A54DD">
              <w:rPr>
                <w:sz w:val="21"/>
                <w:szCs w:val="21"/>
              </w:rPr>
              <w:t>(</w:t>
            </w:r>
            <w:r w:rsidR="00B022B9">
              <w:rPr>
                <w:sz w:val="21"/>
                <w:szCs w:val="21"/>
              </w:rPr>
              <w:t>1,1</w:t>
            </w:r>
            <w:r w:rsidRPr="009A54DD">
              <w:rPr>
                <w:sz w:val="21"/>
                <w:szCs w:val="21"/>
              </w:rPr>
              <w:t>)</w:t>
            </w:r>
          </w:p>
        </w:tc>
        <w:tc>
          <w:tcPr>
            <w:tcW w:w="1676" w:type="dxa"/>
            <w:vAlign w:val="bottom"/>
          </w:tcPr>
          <w:p w14:paraId="65436F74" w14:textId="71E1D33D"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6717A861" w14:textId="5D24D14F"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11A37904" w14:textId="493DD08F"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9A54DD" w:rsidRDefault="00B022B9" w:rsidP="009A54DD">
            <w:pPr>
              <w:pStyle w:val="a1"/>
              <w:spacing w:line="360" w:lineRule="auto"/>
              <w:ind w:firstLineChars="0" w:firstLine="0"/>
              <w:jc w:val="center"/>
              <w:rPr>
                <w:sz w:val="21"/>
                <w:szCs w:val="21"/>
              </w:rPr>
            </w:pPr>
            <w:r>
              <w:rPr>
                <w:sz w:val="21"/>
                <w:szCs w:val="21"/>
              </w:rPr>
              <w:t>(2,2</w:t>
            </w:r>
            <w:r w:rsidR="009A54DD">
              <w:rPr>
                <w:sz w:val="21"/>
                <w:szCs w:val="21"/>
              </w:rPr>
              <w:t>)</w:t>
            </w:r>
          </w:p>
        </w:tc>
        <w:tc>
          <w:tcPr>
            <w:tcW w:w="1676" w:type="dxa"/>
            <w:vAlign w:val="bottom"/>
          </w:tcPr>
          <w:p w14:paraId="643040A8" w14:textId="497718D8"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2A2D6332" w14:textId="687EBC8E"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2A4339CD" w14:textId="2E50AE4A"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9A54DD" w:rsidRDefault="00B022B9" w:rsidP="009A54DD">
            <w:pPr>
              <w:pStyle w:val="a1"/>
              <w:spacing w:line="360" w:lineRule="auto"/>
              <w:ind w:firstLineChars="0" w:firstLine="0"/>
              <w:jc w:val="center"/>
              <w:rPr>
                <w:sz w:val="21"/>
                <w:szCs w:val="21"/>
              </w:rPr>
            </w:pPr>
            <w:r>
              <w:rPr>
                <w:sz w:val="21"/>
                <w:szCs w:val="21"/>
              </w:rPr>
              <w:t>(3,3</w:t>
            </w:r>
            <w:r w:rsidR="009A54DD">
              <w:rPr>
                <w:sz w:val="21"/>
                <w:szCs w:val="21"/>
              </w:rPr>
              <w:t>)</w:t>
            </w:r>
          </w:p>
        </w:tc>
        <w:tc>
          <w:tcPr>
            <w:tcW w:w="1676" w:type="dxa"/>
            <w:vAlign w:val="bottom"/>
          </w:tcPr>
          <w:p w14:paraId="5AE8DFD4" w14:textId="362C400F"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32DFB231" w14:textId="61149343"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4AC3C409" w14:textId="45FE0797" w:rsidR="00926071" w:rsidRPr="009A54DD" w:rsidRDefault="009A54DD" w:rsidP="009A54DD">
            <w:pPr>
              <w:pStyle w:val="a1"/>
              <w:spacing w:line="360" w:lineRule="auto"/>
              <w:ind w:firstLineChars="0" w:firstLine="0"/>
              <w:jc w:val="center"/>
              <w:rPr>
                <w:sz w:val="21"/>
                <w:szCs w:val="21"/>
              </w:rPr>
            </w:pPr>
            <w:r>
              <w:rPr>
                <w:sz w:val="21"/>
                <w:szCs w:val="21"/>
              </w:rPr>
              <w:t>1/3</w:t>
            </w:r>
          </w:p>
        </w:tc>
      </w:tr>
    </w:tbl>
    <w:p w14:paraId="7A3F9C03" w14:textId="14A18AFF" w:rsidR="004577AB" w:rsidRPr="004577AB" w:rsidRDefault="004577AB" w:rsidP="004577AB">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lastRenderedPageBreak/>
        <w:drawing>
          <wp:inline distT="0" distB="0" distL="0" distR="0" wp14:anchorId="145E21C5" wp14:editId="6FA5B83F">
            <wp:extent cx="5320030" cy="1662430"/>
            <wp:effectExtent l="0" t="0" r="0" b="0"/>
            <wp:docPr id="21" name="图片 21" descr="../屏幕快照%202016-12-24%20下午3.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4%20下午3.49.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D566EC"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6217EFDE" w14:textId="47493F5D" w:rsidR="004152CD"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Pr>
          <w:rFonts w:ascii="宋体" w:hAnsi="宋体" w:hint="eastAsia"/>
          <w:noProof/>
          <w:sz w:val="21"/>
          <w:szCs w:val="21"/>
        </w:rPr>
        <w:drawing>
          <wp:inline distT="0" distB="0" distL="0" distR="0" wp14:anchorId="3E7709A3" wp14:editId="61565008">
            <wp:extent cx="5320030" cy="1630680"/>
            <wp:effectExtent l="0" t="0" r="0" b="0"/>
            <wp:docPr id="24" name="图片 24" descr="../屏幕快照%202016-12-24%20下午3.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2-24%20下午3.5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3068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r w:rsidR="00726294">
        <w:rPr>
          <w:rFonts w:ascii="宋体" w:hAnsi="宋体" w:hint="eastAsia"/>
          <w:noProof/>
          <w:sz w:val="21"/>
          <w:szCs w:val="21"/>
        </w:rPr>
        <w:drawing>
          <wp:inline distT="0" distB="0" distL="0" distR="0" wp14:anchorId="2B07C732" wp14:editId="3AFAAF75">
            <wp:extent cx="2358445" cy="1770380"/>
            <wp:effectExtent l="0" t="0" r="3810" b="762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7870" cy="1897560"/>
                    </a:xfrm>
                    <a:prstGeom prst="rect">
                      <a:avLst/>
                    </a:prstGeom>
                    <a:noFill/>
                    <a:ln>
                      <a:noFill/>
                    </a:ln>
                  </pic:spPr>
                </pic:pic>
              </a:graphicData>
            </a:graphic>
          </wp:inline>
        </w:drawing>
      </w:r>
    </w:p>
    <w:p w14:paraId="77048E97" w14:textId="4B59F742" w:rsidR="00726294" w:rsidRPr="004152CD"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lastRenderedPageBreak/>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71E6E1CC"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27008D">
        <w:rPr>
          <w:rFonts w:ascii="宋体" w:hAnsi="宋体" w:hint="eastAsia"/>
        </w:rPr>
        <w:t>情况下的最终的数字特征和目标函数取值</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lastRenderedPageBreak/>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w:t>
      </w:r>
      <w:r w:rsidR="003A0F85">
        <w:rPr>
          <w:rFonts w:hint="eastAsia"/>
        </w:rPr>
        <w:t>趋于稳定</w:t>
      </w:r>
      <w:r w:rsidR="00A908D6">
        <w:rPr>
          <w:rFonts w:hint="eastAsia"/>
        </w:rPr>
        <w:t>。</w:t>
      </w:r>
      <w:bookmarkStart w:id="19" w:name="_GoBack"/>
      <w:bookmarkEnd w:id="19"/>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34A55491" w14:textId="00024B45" w:rsidR="00A908D6" w:rsidRDefault="00A908D6" w:rsidP="00ED7537">
      <w:pPr>
        <w:pStyle w:val="a1"/>
        <w:spacing w:line="360" w:lineRule="auto"/>
        <w:ind w:rightChars="10" w:right="24" w:firstLineChars="0" w:firstLine="440"/>
        <w:jc w:val="left"/>
      </w:pPr>
      <w:r w:rsidRPr="00A908D6">
        <w:rPr>
          <w:rFonts w:hint="eastAsia"/>
        </w:rPr>
        <w:lastRenderedPageBreak/>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t>TDT2数据集实验及结果</w:t>
      </w:r>
    </w:p>
    <w:p w14:paraId="6094CE79" w14:textId="77777777" w:rsidR="00A908D6" w:rsidRDefault="00A908D6" w:rsidP="00E55AC0">
      <w:pPr>
        <w:pStyle w:val="a1"/>
        <w:spacing w:line="360" w:lineRule="auto"/>
        <w:ind w:rightChars="10" w:right="24" w:firstLineChars="0" w:firstLine="0"/>
        <w:jc w:val="center"/>
        <w:rPr>
          <w:rFonts w:ascii="宋体" w:hAnsi="宋体"/>
          <w:sz w:val="21"/>
          <w:szCs w:val="21"/>
        </w:rPr>
      </w:pPr>
    </w:p>
    <w:p w14:paraId="2828097B" w14:textId="77777777" w:rsidR="00A908D6" w:rsidRDefault="00A908D6" w:rsidP="00E55AC0">
      <w:pPr>
        <w:pStyle w:val="a1"/>
        <w:spacing w:line="360" w:lineRule="auto"/>
        <w:ind w:rightChars="10" w:right="24" w:firstLineChars="0" w:firstLine="0"/>
        <w:jc w:val="center"/>
        <w:rPr>
          <w:rFonts w:ascii="宋体" w:hAnsi="宋体"/>
          <w:sz w:val="21"/>
          <w:szCs w:val="21"/>
        </w:rPr>
      </w:pPr>
    </w:p>
    <w:p w14:paraId="6DD3FEAF" w14:textId="77777777" w:rsidR="00A908D6" w:rsidRDefault="00A908D6" w:rsidP="00E55AC0">
      <w:pPr>
        <w:pStyle w:val="a1"/>
        <w:spacing w:line="360" w:lineRule="auto"/>
        <w:ind w:rightChars="10" w:right="24" w:firstLineChars="0" w:firstLine="0"/>
        <w:jc w:val="center"/>
        <w:rPr>
          <w:rFonts w:ascii="宋体" w:hAnsi="宋体"/>
          <w:sz w:val="21"/>
          <w:szCs w:val="21"/>
        </w:rPr>
      </w:pPr>
    </w:p>
    <w:p w14:paraId="5EC213F5" w14:textId="77777777" w:rsidR="00A908D6" w:rsidRDefault="00A908D6" w:rsidP="00E55AC0">
      <w:pPr>
        <w:pStyle w:val="a1"/>
        <w:spacing w:line="360" w:lineRule="auto"/>
        <w:ind w:rightChars="10" w:right="24" w:firstLineChars="0" w:firstLine="0"/>
        <w:jc w:val="center"/>
        <w:rPr>
          <w:rFonts w:ascii="宋体" w:hAnsi="宋体"/>
          <w:sz w:val="21"/>
          <w:szCs w:val="21"/>
        </w:rPr>
      </w:pPr>
    </w:p>
    <w:p w14:paraId="5899707E" w14:textId="77777777" w:rsidR="00A908D6" w:rsidRDefault="00A908D6" w:rsidP="00E55AC0">
      <w:pPr>
        <w:pStyle w:val="a1"/>
        <w:spacing w:line="360" w:lineRule="auto"/>
        <w:ind w:rightChars="10" w:right="24" w:firstLineChars="0" w:firstLine="0"/>
        <w:jc w:val="center"/>
        <w:rPr>
          <w:rFonts w:ascii="宋体" w:hAnsi="宋体"/>
          <w:sz w:val="21"/>
          <w:szCs w:val="21"/>
        </w:rPr>
      </w:pPr>
    </w:p>
    <w:p w14:paraId="66B965D1" w14:textId="77777777" w:rsidR="00A908D6" w:rsidRDefault="00A908D6" w:rsidP="00E55AC0">
      <w:pPr>
        <w:pStyle w:val="a1"/>
        <w:spacing w:line="360" w:lineRule="auto"/>
        <w:ind w:rightChars="10" w:right="24" w:firstLineChars="0" w:firstLine="0"/>
        <w:jc w:val="center"/>
        <w:rPr>
          <w:rFonts w:ascii="宋体" w:hAnsi="宋体"/>
          <w:sz w:val="21"/>
          <w:szCs w:val="21"/>
        </w:rPr>
      </w:pPr>
    </w:p>
    <w:p w14:paraId="050D371C" w14:textId="77777777" w:rsidR="00A908D6" w:rsidRDefault="00A908D6" w:rsidP="00E55AC0">
      <w:pPr>
        <w:pStyle w:val="a1"/>
        <w:spacing w:line="360" w:lineRule="auto"/>
        <w:ind w:rightChars="10" w:right="24" w:firstLineChars="0" w:firstLine="0"/>
        <w:jc w:val="center"/>
        <w:rPr>
          <w:rFonts w:ascii="宋体" w:hAnsi="宋体"/>
          <w:sz w:val="21"/>
          <w:szCs w:val="21"/>
        </w:rPr>
      </w:pPr>
    </w:p>
    <w:p w14:paraId="52516F47" w14:textId="77777777" w:rsidR="00A908D6" w:rsidRPr="00E55AC0" w:rsidRDefault="00A908D6" w:rsidP="00E55AC0">
      <w:pPr>
        <w:pStyle w:val="a1"/>
        <w:spacing w:line="360" w:lineRule="auto"/>
        <w:ind w:rightChars="10" w:right="24" w:firstLineChars="0" w:firstLine="0"/>
        <w:jc w:val="center"/>
        <w:rPr>
          <w:rFonts w:ascii="宋体" w:hAnsi="宋体"/>
          <w:sz w:val="21"/>
          <w:szCs w:val="21"/>
        </w:rPr>
        <w:sectPr w:rsidR="00A908D6" w:rsidRPr="00E55AC0" w:rsidSect="00193032">
          <w:headerReference w:type="even" r:id="rId41"/>
          <w:headerReference w:type="default" r:id="rId42"/>
          <w:footerReference w:type="even" r:id="rId43"/>
          <w:footerReference w:type="default" r:id="rId44"/>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45"/>
          <w:headerReference w:type="default" r:id="rId46"/>
          <w:footerReference w:type="even" r:id="rId47"/>
          <w:footerReference w:type="default" r:id="rId48"/>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49"/>
          <w:headerReference w:type="default" r:id="rId50"/>
          <w:footerReference w:type="even" r:id="rId51"/>
          <w:footerReference w:type="default" r:id="rId52"/>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3"/>
          <w:headerReference w:type="default" r:id="rId54"/>
          <w:footerReference w:type="even" r:id="rId55"/>
          <w:footerReference w:type="default" r:id="rId56"/>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57"/>
      <w:headerReference w:type="default" r:id="rId58"/>
      <w:footerReference w:type="even" r:id="rId59"/>
      <w:footerReference w:type="default" r:id="rId60"/>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D2F27B0" w14:textId="77777777" w:rsidR="004E3DA2" w:rsidRDefault="004E3DA2">
      <w:r>
        <w:separator/>
      </w:r>
    </w:p>
  </w:endnote>
  <w:endnote w:type="continuationSeparator" w:id="0">
    <w:p w14:paraId="07D47B7A" w14:textId="77777777" w:rsidR="004E3DA2" w:rsidRDefault="004E3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356368" w:rsidRDefault="0035636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34</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33</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36</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35</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36</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37</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38</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37</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356368" w:rsidRDefault="0035636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A908D6">
      <w:rPr>
        <w:rStyle w:val="af7"/>
        <w:noProof/>
      </w:rPr>
      <w:t>38</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39</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356368" w:rsidRDefault="0035636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356368" w:rsidRPr="005F5043"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356368" w:rsidRDefault="00356368" w:rsidP="00193032">
    <w:pPr>
      <w:pStyle w:val="af6"/>
      <w:jc w:val="center"/>
    </w:pPr>
    <w:r>
      <w:rPr>
        <w:rStyle w:val="af7"/>
      </w:rPr>
      <w:fldChar w:fldCharType="begin"/>
    </w:r>
    <w:r>
      <w:rPr>
        <w:rStyle w:val="af7"/>
      </w:rPr>
      <w:instrText xml:space="preserve"> PAGE </w:instrText>
    </w:r>
    <w:r>
      <w:rPr>
        <w:rStyle w:val="af7"/>
      </w:rPr>
      <w:fldChar w:fldCharType="separate"/>
    </w:r>
    <w:r w:rsidR="003A0F85">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EF45906" w14:textId="77777777" w:rsidR="004E3DA2" w:rsidRDefault="004E3DA2">
      <w:r>
        <w:separator/>
      </w:r>
    </w:p>
  </w:footnote>
  <w:footnote w:type="continuationSeparator" w:id="0">
    <w:p w14:paraId="22F31FD0" w14:textId="77777777" w:rsidR="004E3DA2" w:rsidRDefault="004E3D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A0F85">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F80FE8" w:rsidRPr="004266E6" w:rsidRDefault="00F80FE8"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A0F85">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356368" w:rsidRDefault="00356368">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3A0F85">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356368" w:rsidRDefault="00356368"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908D6">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356368" w:rsidRPr="0001043E" w:rsidRDefault="00356368"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908D6">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A0F85">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A0F85">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A0F85">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356368" w:rsidRDefault="00356368">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3A0F85">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908D6">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908D6">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356368" w:rsidRPr="00F53623" w:rsidRDefault="00356368"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356368" w:rsidRPr="004266E6" w:rsidRDefault="00356368"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A0F85">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356368" w:rsidRDefault="00356368"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356368" w:rsidRPr="004266E6" w:rsidRDefault="00356368"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356368" w:rsidRDefault="00356368"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3A0F85">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3A0F85">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356368" w:rsidRPr="004266E6" w:rsidRDefault="0035636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3A0F85">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356368" w:rsidRDefault="00356368">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3A0F85">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356368" w:rsidRPr="004266E6" w:rsidRDefault="00356368"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A0F85">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F80FE8" w:rsidRDefault="00F80FE8">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3A0F85">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D04C72E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7">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7"/>
  </w:num>
  <w:num w:numId="2">
    <w:abstractNumId w:val="7"/>
  </w:num>
  <w:num w:numId="3">
    <w:abstractNumId w:val="7"/>
  </w:num>
  <w:num w:numId="4">
    <w:abstractNumId w:val="7"/>
  </w:num>
  <w:num w:numId="5">
    <w:abstractNumId w:val="9"/>
  </w:num>
  <w:num w:numId="6">
    <w:abstractNumId w:val="4"/>
  </w:num>
  <w:num w:numId="7">
    <w:abstractNumId w:val="7"/>
  </w:num>
  <w:num w:numId="8">
    <w:abstractNumId w:val="1"/>
  </w:num>
  <w:num w:numId="9">
    <w:abstractNumId w:val="5"/>
  </w:num>
  <w:num w:numId="10">
    <w:abstractNumId w:val="8"/>
  </w:num>
  <w:num w:numId="11">
    <w:abstractNumId w:val="2"/>
  </w:num>
  <w:num w:numId="12">
    <w:abstractNumId w:val="3"/>
  </w:num>
  <w:num w:numId="13">
    <w:abstractNumId w:val="6"/>
  </w:num>
  <w:num w:numId="14">
    <w:abstractNumId w:val="0"/>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23D4"/>
    <w:rsid w:val="00085238"/>
    <w:rsid w:val="00086A0E"/>
    <w:rsid w:val="000916E0"/>
    <w:rsid w:val="000921C7"/>
    <w:rsid w:val="000937BB"/>
    <w:rsid w:val="0009468B"/>
    <w:rsid w:val="00096ECC"/>
    <w:rsid w:val="000A10CA"/>
    <w:rsid w:val="000A1A35"/>
    <w:rsid w:val="000A25A6"/>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4A5E"/>
    <w:rsid w:val="001B1FA1"/>
    <w:rsid w:val="001B290E"/>
    <w:rsid w:val="001C7C7B"/>
    <w:rsid w:val="001D1C6F"/>
    <w:rsid w:val="001D2A67"/>
    <w:rsid w:val="001D5076"/>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7008D"/>
    <w:rsid w:val="002700D8"/>
    <w:rsid w:val="00270C9E"/>
    <w:rsid w:val="0027241E"/>
    <w:rsid w:val="00276B6C"/>
    <w:rsid w:val="00285E2D"/>
    <w:rsid w:val="00287534"/>
    <w:rsid w:val="00287CE2"/>
    <w:rsid w:val="002946BD"/>
    <w:rsid w:val="002A2634"/>
    <w:rsid w:val="002A2A15"/>
    <w:rsid w:val="002A4B4B"/>
    <w:rsid w:val="002A6595"/>
    <w:rsid w:val="002A752D"/>
    <w:rsid w:val="002B37EF"/>
    <w:rsid w:val="002B41ED"/>
    <w:rsid w:val="002B7E08"/>
    <w:rsid w:val="002C0ED7"/>
    <w:rsid w:val="002C100A"/>
    <w:rsid w:val="002C4968"/>
    <w:rsid w:val="002C54D0"/>
    <w:rsid w:val="002C5C6C"/>
    <w:rsid w:val="002D1537"/>
    <w:rsid w:val="002E36A6"/>
    <w:rsid w:val="002E5E6E"/>
    <w:rsid w:val="002E5FCF"/>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404FB"/>
    <w:rsid w:val="003409EB"/>
    <w:rsid w:val="00340C80"/>
    <w:rsid w:val="003411E8"/>
    <w:rsid w:val="0034125C"/>
    <w:rsid w:val="0035251D"/>
    <w:rsid w:val="003557A4"/>
    <w:rsid w:val="00356368"/>
    <w:rsid w:val="003565B2"/>
    <w:rsid w:val="00356988"/>
    <w:rsid w:val="003620D2"/>
    <w:rsid w:val="00362BE4"/>
    <w:rsid w:val="003631D5"/>
    <w:rsid w:val="00363CE4"/>
    <w:rsid w:val="00370D26"/>
    <w:rsid w:val="00371B89"/>
    <w:rsid w:val="00376524"/>
    <w:rsid w:val="00376F80"/>
    <w:rsid w:val="00384D81"/>
    <w:rsid w:val="00384F32"/>
    <w:rsid w:val="003867F6"/>
    <w:rsid w:val="00395A2C"/>
    <w:rsid w:val="00397FC7"/>
    <w:rsid w:val="003A0F85"/>
    <w:rsid w:val="003A2890"/>
    <w:rsid w:val="003B0FA7"/>
    <w:rsid w:val="003B6030"/>
    <w:rsid w:val="003B6572"/>
    <w:rsid w:val="003C0142"/>
    <w:rsid w:val="003C10A8"/>
    <w:rsid w:val="003C10E5"/>
    <w:rsid w:val="003C3FF0"/>
    <w:rsid w:val="003C64D9"/>
    <w:rsid w:val="003E1CD0"/>
    <w:rsid w:val="003E2137"/>
    <w:rsid w:val="003E2CB7"/>
    <w:rsid w:val="003E5616"/>
    <w:rsid w:val="003E57C4"/>
    <w:rsid w:val="003F0D58"/>
    <w:rsid w:val="003F486A"/>
    <w:rsid w:val="00404007"/>
    <w:rsid w:val="00404C53"/>
    <w:rsid w:val="00405C07"/>
    <w:rsid w:val="0040621F"/>
    <w:rsid w:val="00406A98"/>
    <w:rsid w:val="004152CD"/>
    <w:rsid w:val="00416217"/>
    <w:rsid w:val="0041737F"/>
    <w:rsid w:val="0042150A"/>
    <w:rsid w:val="00421DD9"/>
    <w:rsid w:val="0042234E"/>
    <w:rsid w:val="004254CB"/>
    <w:rsid w:val="00426070"/>
    <w:rsid w:val="00427686"/>
    <w:rsid w:val="00430F23"/>
    <w:rsid w:val="00432113"/>
    <w:rsid w:val="00435617"/>
    <w:rsid w:val="00436AF4"/>
    <w:rsid w:val="00441717"/>
    <w:rsid w:val="00444BAA"/>
    <w:rsid w:val="00445556"/>
    <w:rsid w:val="00450162"/>
    <w:rsid w:val="00452660"/>
    <w:rsid w:val="0045487D"/>
    <w:rsid w:val="00455231"/>
    <w:rsid w:val="004552E0"/>
    <w:rsid w:val="0045555B"/>
    <w:rsid w:val="00457616"/>
    <w:rsid w:val="004577AB"/>
    <w:rsid w:val="00463062"/>
    <w:rsid w:val="004631B5"/>
    <w:rsid w:val="004635B2"/>
    <w:rsid w:val="00463DBA"/>
    <w:rsid w:val="00473A6B"/>
    <w:rsid w:val="00475DD1"/>
    <w:rsid w:val="00483B31"/>
    <w:rsid w:val="00484B35"/>
    <w:rsid w:val="00485C2C"/>
    <w:rsid w:val="00486B1D"/>
    <w:rsid w:val="00490A04"/>
    <w:rsid w:val="0049257D"/>
    <w:rsid w:val="00493DE6"/>
    <w:rsid w:val="004A08F8"/>
    <w:rsid w:val="004A26A5"/>
    <w:rsid w:val="004A4620"/>
    <w:rsid w:val="004B27E1"/>
    <w:rsid w:val="004B2CC4"/>
    <w:rsid w:val="004B4109"/>
    <w:rsid w:val="004B69A9"/>
    <w:rsid w:val="004B6A4B"/>
    <w:rsid w:val="004C2D8A"/>
    <w:rsid w:val="004C39E9"/>
    <w:rsid w:val="004C4E6B"/>
    <w:rsid w:val="004C705B"/>
    <w:rsid w:val="004D15B8"/>
    <w:rsid w:val="004D3C74"/>
    <w:rsid w:val="004D3E15"/>
    <w:rsid w:val="004D3E1C"/>
    <w:rsid w:val="004D584D"/>
    <w:rsid w:val="004E3DA2"/>
    <w:rsid w:val="004E7D0D"/>
    <w:rsid w:val="004E7DDC"/>
    <w:rsid w:val="004F24EE"/>
    <w:rsid w:val="004F3418"/>
    <w:rsid w:val="004F3DB5"/>
    <w:rsid w:val="004F6838"/>
    <w:rsid w:val="004F7D4B"/>
    <w:rsid w:val="00503D80"/>
    <w:rsid w:val="00507BA7"/>
    <w:rsid w:val="00512C3D"/>
    <w:rsid w:val="005132AE"/>
    <w:rsid w:val="0051647B"/>
    <w:rsid w:val="005248C3"/>
    <w:rsid w:val="005276B6"/>
    <w:rsid w:val="0053213E"/>
    <w:rsid w:val="00533480"/>
    <w:rsid w:val="005352F4"/>
    <w:rsid w:val="00536090"/>
    <w:rsid w:val="00542491"/>
    <w:rsid w:val="005429F6"/>
    <w:rsid w:val="00542A55"/>
    <w:rsid w:val="005475BC"/>
    <w:rsid w:val="00547FB7"/>
    <w:rsid w:val="0055030F"/>
    <w:rsid w:val="005517FE"/>
    <w:rsid w:val="00554BDF"/>
    <w:rsid w:val="00555682"/>
    <w:rsid w:val="00572D2F"/>
    <w:rsid w:val="00572FD3"/>
    <w:rsid w:val="00573558"/>
    <w:rsid w:val="005805B1"/>
    <w:rsid w:val="005816EF"/>
    <w:rsid w:val="00581A3F"/>
    <w:rsid w:val="005915EC"/>
    <w:rsid w:val="00591AAC"/>
    <w:rsid w:val="00592420"/>
    <w:rsid w:val="00592591"/>
    <w:rsid w:val="005A0C48"/>
    <w:rsid w:val="005A66C5"/>
    <w:rsid w:val="005B301E"/>
    <w:rsid w:val="005B7928"/>
    <w:rsid w:val="005C281F"/>
    <w:rsid w:val="005C47C6"/>
    <w:rsid w:val="005D40AA"/>
    <w:rsid w:val="005D7C0A"/>
    <w:rsid w:val="005E036A"/>
    <w:rsid w:val="005E07C8"/>
    <w:rsid w:val="005E0A13"/>
    <w:rsid w:val="005E2512"/>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418E"/>
    <w:rsid w:val="006160E6"/>
    <w:rsid w:val="006170CE"/>
    <w:rsid w:val="00620C63"/>
    <w:rsid w:val="0062393E"/>
    <w:rsid w:val="00623BD2"/>
    <w:rsid w:val="00624F54"/>
    <w:rsid w:val="00626291"/>
    <w:rsid w:val="00627E79"/>
    <w:rsid w:val="006301D2"/>
    <w:rsid w:val="00635C67"/>
    <w:rsid w:val="006411E2"/>
    <w:rsid w:val="00642630"/>
    <w:rsid w:val="00643758"/>
    <w:rsid w:val="00644250"/>
    <w:rsid w:val="006450BC"/>
    <w:rsid w:val="006456E8"/>
    <w:rsid w:val="006467C2"/>
    <w:rsid w:val="00652242"/>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20F"/>
    <w:rsid w:val="00687C88"/>
    <w:rsid w:val="006912DD"/>
    <w:rsid w:val="00691702"/>
    <w:rsid w:val="00693EE0"/>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2F7C"/>
    <w:rsid w:val="006F30E4"/>
    <w:rsid w:val="006F66A9"/>
    <w:rsid w:val="006F6B6A"/>
    <w:rsid w:val="0070476F"/>
    <w:rsid w:val="00710248"/>
    <w:rsid w:val="00710549"/>
    <w:rsid w:val="00711B29"/>
    <w:rsid w:val="0072600F"/>
    <w:rsid w:val="00726294"/>
    <w:rsid w:val="007313B5"/>
    <w:rsid w:val="00732AB8"/>
    <w:rsid w:val="00736A78"/>
    <w:rsid w:val="00742621"/>
    <w:rsid w:val="007435AB"/>
    <w:rsid w:val="00744862"/>
    <w:rsid w:val="0074523D"/>
    <w:rsid w:val="007462C4"/>
    <w:rsid w:val="007505F9"/>
    <w:rsid w:val="007616AB"/>
    <w:rsid w:val="00764348"/>
    <w:rsid w:val="007650C0"/>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E51"/>
    <w:rsid w:val="007B05CF"/>
    <w:rsid w:val="007B189C"/>
    <w:rsid w:val="007B28B9"/>
    <w:rsid w:val="007B2DCE"/>
    <w:rsid w:val="007B4E71"/>
    <w:rsid w:val="007B596C"/>
    <w:rsid w:val="007B7491"/>
    <w:rsid w:val="007B79F4"/>
    <w:rsid w:val="007B7C43"/>
    <w:rsid w:val="007C02BC"/>
    <w:rsid w:val="007C1570"/>
    <w:rsid w:val="007C69F7"/>
    <w:rsid w:val="007D194A"/>
    <w:rsid w:val="007D1DED"/>
    <w:rsid w:val="007D2D51"/>
    <w:rsid w:val="007D5C0F"/>
    <w:rsid w:val="007D76AE"/>
    <w:rsid w:val="007E0CC8"/>
    <w:rsid w:val="007E1563"/>
    <w:rsid w:val="007E33EF"/>
    <w:rsid w:val="007F155D"/>
    <w:rsid w:val="007F2654"/>
    <w:rsid w:val="007F3D16"/>
    <w:rsid w:val="007F501C"/>
    <w:rsid w:val="007F637C"/>
    <w:rsid w:val="007F77B2"/>
    <w:rsid w:val="00810223"/>
    <w:rsid w:val="00810382"/>
    <w:rsid w:val="0081481E"/>
    <w:rsid w:val="00817268"/>
    <w:rsid w:val="00817E4B"/>
    <w:rsid w:val="00822505"/>
    <w:rsid w:val="0082367B"/>
    <w:rsid w:val="00824AFD"/>
    <w:rsid w:val="00824C95"/>
    <w:rsid w:val="00824FF0"/>
    <w:rsid w:val="008259A4"/>
    <w:rsid w:val="0082631F"/>
    <w:rsid w:val="00830D94"/>
    <w:rsid w:val="00833468"/>
    <w:rsid w:val="008357C3"/>
    <w:rsid w:val="00837976"/>
    <w:rsid w:val="008415CA"/>
    <w:rsid w:val="00842E64"/>
    <w:rsid w:val="00843D0C"/>
    <w:rsid w:val="00846259"/>
    <w:rsid w:val="008564B1"/>
    <w:rsid w:val="00863F6D"/>
    <w:rsid w:val="00864F80"/>
    <w:rsid w:val="008668AA"/>
    <w:rsid w:val="00866EBD"/>
    <w:rsid w:val="00867F49"/>
    <w:rsid w:val="008705F9"/>
    <w:rsid w:val="00871B13"/>
    <w:rsid w:val="00882D1C"/>
    <w:rsid w:val="0088328C"/>
    <w:rsid w:val="008840E0"/>
    <w:rsid w:val="008868B2"/>
    <w:rsid w:val="008936D2"/>
    <w:rsid w:val="00897FBF"/>
    <w:rsid w:val="008A24CA"/>
    <w:rsid w:val="008A3336"/>
    <w:rsid w:val="008A3D70"/>
    <w:rsid w:val="008B4E36"/>
    <w:rsid w:val="008B5C0C"/>
    <w:rsid w:val="008C1306"/>
    <w:rsid w:val="008C1430"/>
    <w:rsid w:val="008C1730"/>
    <w:rsid w:val="008C2650"/>
    <w:rsid w:val="008C7409"/>
    <w:rsid w:val="008D0F84"/>
    <w:rsid w:val="008D27F7"/>
    <w:rsid w:val="008D51EB"/>
    <w:rsid w:val="008D56E0"/>
    <w:rsid w:val="008D79CC"/>
    <w:rsid w:val="008E1325"/>
    <w:rsid w:val="008E2960"/>
    <w:rsid w:val="008E51ED"/>
    <w:rsid w:val="008E5713"/>
    <w:rsid w:val="008E75E6"/>
    <w:rsid w:val="008F0362"/>
    <w:rsid w:val="008F224D"/>
    <w:rsid w:val="008F503C"/>
    <w:rsid w:val="008F7B8E"/>
    <w:rsid w:val="00902612"/>
    <w:rsid w:val="00911A29"/>
    <w:rsid w:val="009149B0"/>
    <w:rsid w:val="00914B9A"/>
    <w:rsid w:val="009155B8"/>
    <w:rsid w:val="00917941"/>
    <w:rsid w:val="0092024E"/>
    <w:rsid w:val="00920BE7"/>
    <w:rsid w:val="00926071"/>
    <w:rsid w:val="009310DE"/>
    <w:rsid w:val="009311E3"/>
    <w:rsid w:val="00932894"/>
    <w:rsid w:val="009336BD"/>
    <w:rsid w:val="00933B2E"/>
    <w:rsid w:val="00933D08"/>
    <w:rsid w:val="0094144D"/>
    <w:rsid w:val="0094215A"/>
    <w:rsid w:val="0094626C"/>
    <w:rsid w:val="00950C73"/>
    <w:rsid w:val="00950FB5"/>
    <w:rsid w:val="00952B07"/>
    <w:rsid w:val="00953589"/>
    <w:rsid w:val="00956780"/>
    <w:rsid w:val="00957A4E"/>
    <w:rsid w:val="00963C33"/>
    <w:rsid w:val="009671D8"/>
    <w:rsid w:val="00972065"/>
    <w:rsid w:val="00972139"/>
    <w:rsid w:val="00973FBB"/>
    <w:rsid w:val="009748E0"/>
    <w:rsid w:val="00974CE2"/>
    <w:rsid w:val="00976244"/>
    <w:rsid w:val="009869BC"/>
    <w:rsid w:val="00990DA5"/>
    <w:rsid w:val="00992F76"/>
    <w:rsid w:val="00993D6D"/>
    <w:rsid w:val="009A0718"/>
    <w:rsid w:val="009A0FAE"/>
    <w:rsid w:val="009A54DD"/>
    <w:rsid w:val="009B003A"/>
    <w:rsid w:val="009B50CE"/>
    <w:rsid w:val="009B79EF"/>
    <w:rsid w:val="009C153B"/>
    <w:rsid w:val="009C231C"/>
    <w:rsid w:val="009C33E8"/>
    <w:rsid w:val="009C47A9"/>
    <w:rsid w:val="009D3914"/>
    <w:rsid w:val="009D71DB"/>
    <w:rsid w:val="009E0B9F"/>
    <w:rsid w:val="009E2D75"/>
    <w:rsid w:val="009E3164"/>
    <w:rsid w:val="009F14DF"/>
    <w:rsid w:val="009F4CBA"/>
    <w:rsid w:val="009F5579"/>
    <w:rsid w:val="009F5E7C"/>
    <w:rsid w:val="009F7BBF"/>
    <w:rsid w:val="00A017D5"/>
    <w:rsid w:val="00A02D1B"/>
    <w:rsid w:val="00A0653C"/>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4F2E"/>
    <w:rsid w:val="00A61F93"/>
    <w:rsid w:val="00A6670E"/>
    <w:rsid w:val="00A72066"/>
    <w:rsid w:val="00A7503C"/>
    <w:rsid w:val="00A764B7"/>
    <w:rsid w:val="00A76D50"/>
    <w:rsid w:val="00A854A6"/>
    <w:rsid w:val="00A908D6"/>
    <w:rsid w:val="00A91EF7"/>
    <w:rsid w:val="00A9373B"/>
    <w:rsid w:val="00A94C2E"/>
    <w:rsid w:val="00A94CF1"/>
    <w:rsid w:val="00A96533"/>
    <w:rsid w:val="00AA0A19"/>
    <w:rsid w:val="00AA271D"/>
    <w:rsid w:val="00AA3593"/>
    <w:rsid w:val="00AA3AAF"/>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7A53"/>
    <w:rsid w:val="00AF44A9"/>
    <w:rsid w:val="00B022B9"/>
    <w:rsid w:val="00B02E97"/>
    <w:rsid w:val="00B0677D"/>
    <w:rsid w:val="00B0680D"/>
    <w:rsid w:val="00B109E3"/>
    <w:rsid w:val="00B13C06"/>
    <w:rsid w:val="00B1662B"/>
    <w:rsid w:val="00B256E9"/>
    <w:rsid w:val="00B25839"/>
    <w:rsid w:val="00B260E7"/>
    <w:rsid w:val="00B30EE7"/>
    <w:rsid w:val="00B31751"/>
    <w:rsid w:val="00B319E2"/>
    <w:rsid w:val="00B35BB9"/>
    <w:rsid w:val="00B365E9"/>
    <w:rsid w:val="00B4666A"/>
    <w:rsid w:val="00B46D19"/>
    <w:rsid w:val="00B4745A"/>
    <w:rsid w:val="00B503EA"/>
    <w:rsid w:val="00B54BBF"/>
    <w:rsid w:val="00B557F1"/>
    <w:rsid w:val="00B5624A"/>
    <w:rsid w:val="00B574A2"/>
    <w:rsid w:val="00B6100E"/>
    <w:rsid w:val="00B63501"/>
    <w:rsid w:val="00B65F32"/>
    <w:rsid w:val="00B6709B"/>
    <w:rsid w:val="00B675DD"/>
    <w:rsid w:val="00B73CD2"/>
    <w:rsid w:val="00B749CF"/>
    <w:rsid w:val="00B75DAF"/>
    <w:rsid w:val="00B82D99"/>
    <w:rsid w:val="00B8307A"/>
    <w:rsid w:val="00B8327F"/>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F06"/>
    <w:rsid w:val="00C80FB1"/>
    <w:rsid w:val="00C85BE6"/>
    <w:rsid w:val="00C85D8E"/>
    <w:rsid w:val="00C8629B"/>
    <w:rsid w:val="00C92EA1"/>
    <w:rsid w:val="00C93823"/>
    <w:rsid w:val="00C944A6"/>
    <w:rsid w:val="00CA0058"/>
    <w:rsid w:val="00CA25A9"/>
    <w:rsid w:val="00CA5795"/>
    <w:rsid w:val="00CA6DDB"/>
    <w:rsid w:val="00CB0898"/>
    <w:rsid w:val="00CB1850"/>
    <w:rsid w:val="00CB2EDC"/>
    <w:rsid w:val="00CB33EC"/>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ABF"/>
    <w:rsid w:val="00D513A9"/>
    <w:rsid w:val="00D53496"/>
    <w:rsid w:val="00D566EC"/>
    <w:rsid w:val="00D61DC6"/>
    <w:rsid w:val="00D63C71"/>
    <w:rsid w:val="00D70F74"/>
    <w:rsid w:val="00D71DE2"/>
    <w:rsid w:val="00D743A0"/>
    <w:rsid w:val="00D75222"/>
    <w:rsid w:val="00D84639"/>
    <w:rsid w:val="00D84B07"/>
    <w:rsid w:val="00D93616"/>
    <w:rsid w:val="00D9403E"/>
    <w:rsid w:val="00D97496"/>
    <w:rsid w:val="00DB350B"/>
    <w:rsid w:val="00DB4B58"/>
    <w:rsid w:val="00DC036C"/>
    <w:rsid w:val="00DD74FB"/>
    <w:rsid w:val="00DE03B9"/>
    <w:rsid w:val="00DE27F6"/>
    <w:rsid w:val="00DE4FF6"/>
    <w:rsid w:val="00DF0C46"/>
    <w:rsid w:val="00DF0D59"/>
    <w:rsid w:val="00DF466D"/>
    <w:rsid w:val="00DF726A"/>
    <w:rsid w:val="00E02A8E"/>
    <w:rsid w:val="00E05163"/>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AB9"/>
    <w:rsid w:val="00E464F1"/>
    <w:rsid w:val="00E47CA6"/>
    <w:rsid w:val="00E508FC"/>
    <w:rsid w:val="00E55019"/>
    <w:rsid w:val="00E55AC0"/>
    <w:rsid w:val="00E5622B"/>
    <w:rsid w:val="00E56502"/>
    <w:rsid w:val="00E57295"/>
    <w:rsid w:val="00E619CE"/>
    <w:rsid w:val="00E644BD"/>
    <w:rsid w:val="00E65561"/>
    <w:rsid w:val="00E70E69"/>
    <w:rsid w:val="00E71125"/>
    <w:rsid w:val="00E75E27"/>
    <w:rsid w:val="00E83489"/>
    <w:rsid w:val="00E83C98"/>
    <w:rsid w:val="00E85894"/>
    <w:rsid w:val="00E90DE2"/>
    <w:rsid w:val="00E91BE1"/>
    <w:rsid w:val="00E95F80"/>
    <w:rsid w:val="00E96DF4"/>
    <w:rsid w:val="00EA04EF"/>
    <w:rsid w:val="00EA1326"/>
    <w:rsid w:val="00EA169C"/>
    <w:rsid w:val="00EA335C"/>
    <w:rsid w:val="00EA357C"/>
    <w:rsid w:val="00EA4F9B"/>
    <w:rsid w:val="00EA5F33"/>
    <w:rsid w:val="00EA6D82"/>
    <w:rsid w:val="00EA6E8E"/>
    <w:rsid w:val="00EB2804"/>
    <w:rsid w:val="00EB28AB"/>
    <w:rsid w:val="00EB5659"/>
    <w:rsid w:val="00EB7B63"/>
    <w:rsid w:val="00EC26BB"/>
    <w:rsid w:val="00EC33AA"/>
    <w:rsid w:val="00EC397F"/>
    <w:rsid w:val="00EC7A13"/>
    <w:rsid w:val="00ED0DE5"/>
    <w:rsid w:val="00ED16DA"/>
    <w:rsid w:val="00ED1963"/>
    <w:rsid w:val="00ED3987"/>
    <w:rsid w:val="00ED5271"/>
    <w:rsid w:val="00ED71F5"/>
    <w:rsid w:val="00ED7537"/>
    <w:rsid w:val="00EE056D"/>
    <w:rsid w:val="00EE10DE"/>
    <w:rsid w:val="00EE5890"/>
    <w:rsid w:val="00EE641A"/>
    <w:rsid w:val="00EF008B"/>
    <w:rsid w:val="00EF3CAC"/>
    <w:rsid w:val="00EF5635"/>
    <w:rsid w:val="00F0472C"/>
    <w:rsid w:val="00F064BB"/>
    <w:rsid w:val="00F11078"/>
    <w:rsid w:val="00F131E3"/>
    <w:rsid w:val="00F158DE"/>
    <w:rsid w:val="00F20A27"/>
    <w:rsid w:val="00F2282D"/>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BF3"/>
    <w:rsid w:val="00F86050"/>
    <w:rsid w:val="00F87FBE"/>
    <w:rsid w:val="00F9543F"/>
    <w:rsid w:val="00F964F8"/>
    <w:rsid w:val="00FA3E45"/>
    <w:rsid w:val="00FA5E91"/>
    <w:rsid w:val="00FA68D4"/>
    <w:rsid w:val="00FB016F"/>
    <w:rsid w:val="00FB1F6F"/>
    <w:rsid w:val="00FB20FE"/>
    <w:rsid w:val="00FB7986"/>
    <w:rsid w:val="00FC28A4"/>
    <w:rsid w:val="00FC5078"/>
    <w:rsid w:val="00FD0A4C"/>
    <w:rsid w:val="00FD19AD"/>
    <w:rsid w:val="00FD1E0F"/>
    <w:rsid w:val="00FD4174"/>
    <w:rsid w:val="00FD4F9A"/>
    <w:rsid w:val="00FE6146"/>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50" Type="http://schemas.openxmlformats.org/officeDocument/2006/relationships/header" Target="header14.xml"/><Relationship Id="rId51" Type="http://schemas.openxmlformats.org/officeDocument/2006/relationships/footer" Target="footer16.xml"/><Relationship Id="rId52" Type="http://schemas.openxmlformats.org/officeDocument/2006/relationships/footer" Target="footer17.xml"/><Relationship Id="rId53" Type="http://schemas.openxmlformats.org/officeDocument/2006/relationships/header" Target="header15.xml"/><Relationship Id="rId54" Type="http://schemas.openxmlformats.org/officeDocument/2006/relationships/header" Target="header16.xml"/><Relationship Id="rId55" Type="http://schemas.openxmlformats.org/officeDocument/2006/relationships/footer" Target="footer18.xml"/><Relationship Id="rId56" Type="http://schemas.openxmlformats.org/officeDocument/2006/relationships/footer" Target="footer19.xml"/><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20.xml"/><Relationship Id="rId40" Type="http://schemas.openxmlformats.org/officeDocument/2006/relationships/image" Target="media/image14.png"/><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oter" Target="footer12.xml"/><Relationship Id="rId44" Type="http://schemas.openxmlformats.org/officeDocument/2006/relationships/footer" Target="footer13.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footer" Target="footer14.xml"/><Relationship Id="rId48" Type="http://schemas.openxmlformats.org/officeDocument/2006/relationships/footer" Target="footer15.xml"/><Relationship Id="rId49" Type="http://schemas.openxmlformats.org/officeDocument/2006/relationships/header" Target="header1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footer" Target="footer2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4530</TotalTime>
  <Pages>49</Pages>
  <Words>5969</Words>
  <Characters>34028</Characters>
  <Application>Microsoft Macintosh Word</Application>
  <DocSecurity>0</DocSecurity>
  <Lines>283</Lines>
  <Paragraphs>79</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39918</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207</cp:revision>
  <cp:lastPrinted>2007-04-19T06:27:00Z</cp:lastPrinted>
  <dcterms:created xsi:type="dcterms:W3CDTF">2016-11-29T12:13:00Z</dcterms:created>
  <dcterms:modified xsi:type="dcterms:W3CDTF">2016-12-24T15:56:00Z</dcterms:modified>
</cp:coreProperties>
</file>